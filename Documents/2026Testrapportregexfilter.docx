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AA421" w14:textId="77777777" w:rsidR="00660516" w:rsidRPr="0011752B" w:rsidRDefault="00660516"/>
    <w:p w14:paraId="6AB74C58" w14:textId="77777777" w:rsidR="00952FCB" w:rsidRPr="0011752B" w:rsidRDefault="00952FCB"/>
    <w:p w14:paraId="14F8BB51" w14:textId="77777777" w:rsidR="00660516" w:rsidRPr="0011752B" w:rsidRDefault="00660516"/>
    <w:p w14:paraId="2536C2C2" w14:textId="77777777" w:rsidR="00660516" w:rsidRPr="00150996" w:rsidRDefault="00660516">
      <w:pPr>
        <w:rPr>
          <w:b/>
          <w:bCs/>
          <w:sz w:val="28"/>
          <w:szCs w:val="32"/>
        </w:rPr>
      </w:pPr>
      <w:r w:rsidRPr="00150996">
        <w:rPr>
          <w:b/>
          <w:bCs/>
          <w:sz w:val="28"/>
          <w:szCs w:val="32"/>
        </w:rPr>
        <w:t>Rapport</w:t>
      </w:r>
    </w:p>
    <w:p w14:paraId="40DA4606" w14:textId="77777777" w:rsidR="00660516" w:rsidRDefault="00660516">
      <w:pPr>
        <w:rPr>
          <w:b/>
          <w:bCs/>
        </w:rPr>
      </w:pPr>
    </w:p>
    <w:p w14:paraId="10BD1AD7" w14:textId="3AC4D1A8" w:rsidR="00660516" w:rsidRDefault="00660516">
      <w:r w:rsidRPr="00660516">
        <w:rPr>
          <w:noProof/>
        </w:rPr>
        <mc:AlternateContent>
          <mc:Choice Requires="wps">
            <w:drawing>
              <wp:anchor distT="0" distB="0" distL="114300" distR="114300" simplePos="0" relativeHeight="251662336" behindDoc="0" locked="0" layoutInCell="1" allowOverlap="1" wp14:anchorId="083E82E9" wp14:editId="1531D426">
                <wp:simplePos x="0" y="0"/>
                <wp:positionH relativeFrom="column">
                  <wp:posOffset>314325</wp:posOffset>
                </wp:positionH>
                <wp:positionV relativeFrom="paragraph">
                  <wp:posOffset>4629785</wp:posOffset>
                </wp:positionV>
                <wp:extent cx="3711575" cy="1478280"/>
                <wp:effectExtent l="0" t="0" r="3175" b="7620"/>
                <wp:wrapNone/>
                <wp:docPr id="48" name="Titel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11575" cy="1478280"/>
                        </a:xfrm>
                        <a:prstGeom prst="rect">
                          <a:avLst/>
                        </a:prstGeom>
                        <a:solidFill>
                          <a:srgbClr val="FFC000"/>
                        </a:solidFill>
                      </wps:spPr>
                      <wps:bodyPr vert="horz" lIns="144000" tIns="108000" rIns="144000" bIns="108000" rtlCol="0" anchor="t">
                        <a:noAutofit/>
                      </wps:bodyPr>
                    </wps:wsp>
                  </a:graphicData>
                </a:graphic>
              </wp:anchor>
            </w:drawing>
          </mc:Choice>
          <mc:Fallback>
            <w:pict>
              <v:shapetype w14:anchorId="044D7538" id="_x0000_t202" coordsize="21600,21600" o:spt="202" path="m,l,21600r21600,l21600,xe">
                <v:stroke joinstyle="miter"/>
                <v:path gradientshapeok="t" o:connecttype="rect"/>
              </v:shapetype>
              <v:shape id="Titel 1" o:spid="_x0000_s1026" type="#_x0000_t202" style="position:absolute;margin-left:24.75pt;margin-top:364.55pt;width:292.25pt;height:116.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" fillcolor="#ffc000" stroked="f">
                <v:textbox inset="4mm,3mm,4mm,3mm"/>
              </v:shape>
            </w:pict>
          </mc:Fallback>
        </mc:AlternateContent>
      </w:r>
      <w:r w:rsidRPr="00660516">
        <w:rPr>
          <w:noProof/>
        </w:rPr>
        <mc:AlternateContent>
          <mc:Choice Requires="wps">
            <w:drawing>
              <wp:anchor distT="0" distB="0" distL="114300" distR="114300" simplePos="0" relativeHeight="251661312" behindDoc="0" locked="0" layoutInCell="1" allowOverlap="1" wp14:anchorId="296118A4" wp14:editId="34EB59D3">
                <wp:simplePos x="0" y="0"/>
                <wp:positionH relativeFrom="column">
                  <wp:posOffset>-1362075</wp:posOffset>
                </wp:positionH>
                <wp:positionV relativeFrom="paragraph">
                  <wp:posOffset>4629785</wp:posOffset>
                </wp:positionV>
                <wp:extent cx="1562100" cy="1478280"/>
                <wp:effectExtent l="0" t="0" r="0" b="7620"/>
                <wp:wrapNone/>
                <wp:docPr id="46" name="Titel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0" cy="1478280"/>
                        </a:xfrm>
                        <a:prstGeom prst="rect">
                          <a:avLst/>
                        </a:prstGeom>
                        <a:solidFill>
                          <a:schemeClr val="accent4">
                            <a:lumMod val="40000"/>
                            <a:lumOff val="60000"/>
                          </a:schemeClr>
                        </a:solidFill>
                      </wps:spPr>
                      <wps:bodyPr vert="horz" lIns="144000" tIns="108000" rIns="144000" bIns="108000" rtlCol="0" anchor="t">
                        <a:noAutofit/>
                      </wps:bodyPr>
                    </wps:wsp>
                  </a:graphicData>
                </a:graphic>
              </wp:anchor>
            </w:drawing>
          </mc:Choice>
          <mc:Fallback>
            <w:pict>
              <v:shape w14:anchorId="786CB77A" id="Titel 1" o:spid="_x0000_s1026" type="#_x0000_t202" style="position:absolute;margin-left:-107.25pt;margin-top:364.55pt;width:123pt;height:116.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" fillcolor="#ffe599 [1303]" stroked="f">
                <v:textbox inset="4mm,3mm,4mm,3mm"/>
              </v:shape>
            </w:pict>
          </mc:Fallback>
        </mc:AlternateContent>
      </w:r>
      <w:r w:rsidRPr="00660516">
        <w:rPr>
          <w:noProof/>
        </w:rPr>
        <mc:AlternateContent>
          <mc:Choice Requires="wps">
            <w:drawing>
              <wp:anchor distT="0" distB="0" distL="114300" distR="114300" simplePos="0" relativeHeight="251660288" behindDoc="0" locked="0" layoutInCell="1" allowOverlap="1" wp14:anchorId="18FFB53F" wp14:editId="7B5012E7">
                <wp:simplePos x="0" y="0"/>
                <wp:positionH relativeFrom="column">
                  <wp:posOffset>-1362075</wp:posOffset>
                </wp:positionH>
                <wp:positionV relativeFrom="paragraph">
                  <wp:posOffset>810260</wp:posOffset>
                </wp:positionV>
                <wp:extent cx="1562100" cy="3702050"/>
                <wp:effectExtent l="0" t="0" r="0" b="0"/>
                <wp:wrapNone/>
                <wp:docPr id="45" name="Titel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0" cy="3702050"/>
                        </a:xfrm>
                        <a:prstGeom prst="rect">
                          <a:avLst/>
                        </a:prstGeom>
                        <a:solidFill>
                          <a:schemeClr val="accent2"/>
                        </a:solidFill>
                      </wps:spPr>
                      <wps:bodyPr vert="horz" lIns="144000" tIns="108000" rIns="144000" bIns="108000" rtlCol="0" anchor="t">
                        <a:noAutofit/>
                      </wps:bodyPr>
                    </wps:wsp>
                  </a:graphicData>
                </a:graphic>
              </wp:anchor>
            </w:drawing>
          </mc:Choice>
          <mc:Fallback>
            <w:pict>
              <v:shape w14:anchorId="087F5ED3" id="Titel 1" o:spid="_x0000_s1026" type="#_x0000_t202" style="position:absolute;margin-left:-107.25pt;margin-top:63.8pt;width:123pt;height:29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" fillcolor="#ed7d31 [3205]" stroked="f">
                <v:textbox inset="4mm,3mm,4mm,3mm"/>
              </v:shape>
            </w:pict>
          </mc:Fallback>
        </mc:AlternateContent>
      </w:r>
      <w:r w:rsidRPr="00660516">
        <w:rPr>
          <w:noProof/>
        </w:rPr>
        <mc:AlternateContent>
          <mc:Choice Requires="wps">
            <w:drawing>
              <wp:anchor distT="0" distB="0" distL="114300" distR="114300" simplePos="0" relativeHeight="251659264" behindDoc="0" locked="0" layoutInCell="1" allowOverlap="1" wp14:anchorId="30260F7C" wp14:editId="2B37B2AF">
                <wp:simplePos x="0" y="0"/>
                <wp:positionH relativeFrom="column">
                  <wp:posOffset>314325</wp:posOffset>
                </wp:positionH>
                <wp:positionV relativeFrom="paragraph">
                  <wp:posOffset>810260</wp:posOffset>
                </wp:positionV>
                <wp:extent cx="3711575" cy="3711575"/>
                <wp:effectExtent l="0" t="0" r="3175" b="3175"/>
                <wp:wrapNone/>
                <wp:docPr id="7" name="Titel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711575" cy="3711575"/>
                        </a:xfrm>
                        <a:prstGeom prst="rect">
                          <a:avLst/>
                        </a:prstGeom>
                        <a:solidFill>
                          <a:srgbClr val="F68904"/>
                        </a:solidFill>
                      </wps:spPr>
                      <wps:txbx>
                        <w:txbxContent>
                          <w:p w14:paraId="25ED3D5A" w14:textId="77777777" w:rsidR="00660516" w:rsidRDefault="00660516" w:rsidP="00660516">
                            <w:pPr>
                              <w:spacing w:after="0"/>
                              <w:rPr>
                                <w:color w:val="FFFFFF" w:themeColor="background1"/>
                                <w:sz w:val="56"/>
                                <w:szCs w:val="56"/>
                              </w:rPr>
                            </w:pPr>
                          </w:p>
                          <w:p w14:paraId="1957610B" w14:textId="43E1CADE" w:rsidR="00660516" w:rsidRDefault="00F6698F" w:rsidP="00660516">
                            <w:pPr>
                              <w:spacing w:after="0"/>
                              <w:rPr>
                                <w:color w:val="FFFFFF" w:themeColor="background1"/>
                                <w:sz w:val="56"/>
                                <w:szCs w:val="56"/>
                              </w:rPr>
                            </w:pPr>
                            <w:r>
                              <w:rPr>
                                <w:color w:val="FFFFFF" w:themeColor="background1"/>
                                <w:sz w:val="56"/>
                                <w:szCs w:val="56"/>
                              </w:rPr>
                              <w:t xml:space="preserve">Testrapport </w:t>
                            </w:r>
                          </w:p>
                          <w:p w14:paraId="6BC90EB4" w14:textId="18709792" w:rsidR="00734771" w:rsidRPr="00660516" w:rsidRDefault="002A4219" w:rsidP="00660516">
                            <w:pPr>
                              <w:spacing w:after="0"/>
                              <w:rPr>
                                <w:color w:val="FFFFFF" w:themeColor="background1"/>
                                <w:sz w:val="56"/>
                                <w:szCs w:val="56"/>
                              </w:rPr>
                            </w:pPr>
                            <w:r>
                              <w:rPr>
                                <w:color w:val="FFFFFF" w:themeColor="background1"/>
                                <w:sz w:val="56"/>
                                <w:szCs w:val="56"/>
                              </w:rPr>
                              <w:t>Regex Filter</w:t>
                            </w:r>
                          </w:p>
                        </w:txbxContent>
                      </wps:txbx>
                      <wps:bodyPr vert="horz" lIns="144000" tIns="108000" rIns="144000" bIns="108000" rtlCol="0" anchor="t">
                        <a:noAutofit/>
                      </wps:bodyPr>
                    </wps:wsp>
                  </a:graphicData>
                </a:graphic>
              </wp:anchor>
            </w:drawing>
          </mc:Choice>
          <mc:Fallback>
            <w:pict>
              <v:rect w14:anchorId="30260F7C" id="Titel 1" o:spid="_x0000_s1026" style="position:absolute;margin-left:24.75pt;margin-top:63.8pt;width:292.25pt;height:292.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" fillcolor="#f68904" stroked="f">
                <o:lock v:ext="edit" grouping="t"/>
                <v:textbox inset="4mm,3mm,4mm,3mm">
                  <w:txbxContent>
                    <w:p w14:paraId="25ED3D5A" w14:textId="77777777" w:rsidR="00660516" w:rsidRDefault="00660516" w:rsidP="00660516">
                      <w:pPr>
                        <w:spacing w:after="0"/>
                        <w:rPr>
                          <w:color w:val="FFFFFF" w:themeColor="background1"/>
                          <w:sz w:val="56"/>
                          <w:szCs w:val="56"/>
                        </w:rPr>
                      </w:pPr>
                    </w:p>
                    <w:p w14:paraId="1957610B" w14:textId="43E1CADE" w:rsidR="00660516" w:rsidRDefault="00F6698F" w:rsidP="00660516">
                      <w:pPr>
                        <w:spacing w:after="0"/>
                        <w:rPr>
                          <w:color w:val="FFFFFF" w:themeColor="background1"/>
                          <w:sz w:val="56"/>
                          <w:szCs w:val="56"/>
                        </w:rPr>
                      </w:pPr>
                      <w:r>
                        <w:rPr>
                          <w:color w:val="FFFFFF" w:themeColor="background1"/>
                          <w:sz w:val="56"/>
                          <w:szCs w:val="56"/>
                        </w:rPr>
                        <w:t xml:space="preserve">Testrapport </w:t>
                      </w:r>
                    </w:p>
                    <w:p w14:paraId="6BC90EB4" w14:textId="18709792" w:rsidR="00734771" w:rsidRPr="00660516" w:rsidRDefault="002A4219" w:rsidP="00660516">
                      <w:pPr>
                        <w:spacing w:after="0"/>
                        <w:rPr>
                          <w:color w:val="FFFFFF" w:themeColor="background1"/>
                          <w:sz w:val="56"/>
                          <w:szCs w:val="56"/>
                        </w:rPr>
                      </w:pPr>
                      <w:r>
                        <w:rPr>
                          <w:color w:val="FFFFFF" w:themeColor="background1"/>
                          <w:sz w:val="56"/>
                          <w:szCs w:val="56"/>
                        </w:rPr>
                        <w:t>Regex Filter</w:t>
                      </w:r>
                    </w:p>
                  </w:txbxContent>
                </v:textbox>
              </v:rect>
            </w:pict>
          </mc:Fallback>
        </mc:AlternateContent>
      </w:r>
      <w:r w:rsidR="009349BB">
        <w:t>Philip Somers</w:t>
      </w:r>
      <w:r w:rsidR="00B948BD">
        <w:tab/>
      </w:r>
      <w:r w:rsidR="009349BB">
        <w:t>2026</w:t>
      </w:r>
    </w:p>
    <w:p w14:paraId="41BB6899" w14:textId="77777777" w:rsidR="00660516" w:rsidRDefault="00660516"/>
    <w:p w14:paraId="4DA87BCA" w14:textId="77777777" w:rsidR="00660516" w:rsidRDefault="00660516"/>
    <w:p w14:paraId="53A1D5CA" w14:textId="77777777" w:rsidR="00660516" w:rsidRDefault="00660516"/>
    <w:p w14:paraId="02938552" w14:textId="77777777" w:rsidR="00660516" w:rsidRDefault="00660516"/>
    <w:p w14:paraId="706E5395" w14:textId="77777777" w:rsidR="00660516" w:rsidRDefault="00660516"/>
    <w:p w14:paraId="53896F32" w14:textId="77777777" w:rsidR="00660516" w:rsidRDefault="00660516"/>
    <w:p w14:paraId="5A7BA981" w14:textId="77777777" w:rsidR="00660516" w:rsidRDefault="00660516"/>
    <w:p w14:paraId="5522999F" w14:textId="77777777" w:rsidR="00660516" w:rsidRDefault="00660516"/>
    <w:p w14:paraId="2B6C47D9" w14:textId="77777777" w:rsidR="00660516" w:rsidRDefault="00660516"/>
    <w:p w14:paraId="740D1690" w14:textId="77777777" w:rsidR="00660516" w:rsidRDefault="00660516"/>
    <w:p w14:paraId="35277E23" w14:textId="77777777" w:rsidR="00660516" w:rsidRDefault="00660516"/>
    <w:p w14:paraId="471EC6E0" w14:textId="77777777" w:rsidR="00660516" w:rsidRDefault="00660516"/>
    <w:p w14:paraId="02C06821" w14:textId="77777777" w:rsidR="00660516" w:rsidRDefault="00660516"/>
    <w:p w14:paraId="2A676AEB" w14:textId="77777777" w:rsidR="00660516" w:rsidRDefault="00660516"/>
    <w:p w14:paraId="5C7D844D" w14:textId="77777777" w:rsidR="00660516" w:rsidRDefault="00660516"/>
    <w:p w14:paraId="56496107" w14:textId="77777777" w:rsidR="00660516" w:rsidRDefault="00660516"/>
    <w:p w14:paraId="581C2853" w14:textId="77777777" w:rsidR="00660516" w:rsidRDefault="00660516"/>
    <w:p w14:paraId="4B43EFBD" w14:textId="77777777" w:rsidR="00660516" w:rsidRDefault="00660516"/>
    <w:p w14:paraId="0850FB9B" w14:textId="77777777" w:rsidR="00660516" w:rsidRDefault="00660516"/>
    <w:p w14:paraId="25D129E6" w14:textId="77777777" w:rsidR="00660516" w:rsidRDefault="00660516"/>
    <w:p w14:paraId="6441260F" w14:textId="77777777" w:rsidR="00660516" w:rsidRDefault="00660516"/>
    <w:p w14:paraId="325DEE8F" w14:textId="77777777" w:rsidR="00660516" w:rsidRDefault="00660516"/>
    <w:p w14:paraId="5895A702" w14:textId="77777777" w:rsidR="00660516" w:rsidRDefault="00660516"/>
    <w:p w14:paraId="0034E760" w14:textId="77777777" w:rsidR="00660516" w:rsidRDefault="00660516"/>
    <w:p w14:paraId="089CF3B8" w14:textId="5EA00DDA" w:rsidR="00B948BD" w:rsidRDefault="00B948BD" w:rsidP="003260F2">
      <w:pPr>
        <w:pStyle w:val="Kop1"/>
      </w:pPr>
      <w:r>
        <w:br w:type="page"/>
      </w:r>
      <w:r w:rsidR="003260F2">
        <w:lastRenderedPageBreak/>
        <w:t>Inleiding</w:t>
      </w:r>
    </w:p>
    <w:p w14:paraId="5CD1CC05" w14:textId="71B715E5" w:rsidR="002F75DA" w:rsidRDefault="00A339CE" w:rsidP="002F75DA">
      <w:r>
        <w:t>Dit testrapport</w:t>
      </w:r>
      <w:r w:rsidRPr="00AD1D50">
        <w:t xml:space="preserve"> </w:t>
      </w:r>
      <w:r w:rsidRPr="007D1E17">
        <w:t>is onderdeel v</w:t>
      </w:r>
      <w:r>
        <w:t xml:space="preserve">an </w:t>
      </w:r>
      <w:r w:rsidR="00731507">
        <w:t xml:space="preserve">het grotere </w:t>
      </w:r>
      <w:proofErr w:type="spellStart"/>
      <w:r w:rsidR="00731507">
        <w:t>Dipper</w:t>
      </w:r>
      <w:proofErr w:type="spellEnd"/>
      <w:r w:rsidR="00731507">
        <w:t xml:space="preserve"> project.</w:t>
      </w:r>
      <w:r w:rsidR="008B3035">
        <w:t xml:space="preserve"> De optie om studenten toe te voegen aan een project</w:t>
      </w:r>
      <w:r w:rsidR="00BA1047">
        <w:t xml:space="preserve"> had nog geen gedefinieerde </w:t>
      </w:r>
      <w:proofErr w:type="spellStart"/>
      <w:r w:rsidR="00BA1047">
        <w:t>regex</w:t>
      </w:r>
      <w:proofErr w:type="spellEnd"/>
      <w:r w:rsidR="00BA1047">
        <w:t xml:space="preserve"> filter</w:t>
      </w:r>
      <w:r w:rsidR="00E52129">
        <w:t xml:space="preserve"> waardoor</w:t>
      </w:r>
      <w:r w:rsidR="00407835">
        <w:t xml:space="preserve"> </w:t>
      </w:r>
      <w:r w:rsidR="00E52129">
        <w:t>begeleiders/beheerders</w:t>
      </w:r>
      <w:r w:rsidR="00407835">
        <w:t xml:space="preserve"> </w:t>
      </w:r>
      <w:r w:rsidR="00DD4F23">
        <w:t xml:space="preserve">op diverse manieren studenten konden toevoegen en het zoeken via filter niet altijd werkte. De </w:t>
      </w:r>
      <w:proofErr w:type="spellStart"/>
      <w:r w:rsidR="00DD4F23">
        <w:t>regex</w:t>
      </w:r>
      <w:proofErr w:type="spellEnd"/>
      <w:r w:rsidR="00DD4F23">
        <w:t xml:space="preserve"> zorgt ervoor dat het via een richtlijn moet worden ingevuld zodat je alles netjes kunt opzoeken.</w:t>
      </w:r>
    </w:p>
    <w:p w14:paraId="29C7A002" w14:textId="351AB656" w:rsidR="00434319" w:rsidRDefault="002F75DA" w:rsidP="00434319">
      <w:pPr>
        <w:keepNext/>
      </w:pPr>
      <w:r w:rsidRPr="002F75DA">
        <w:rPr>
          <w:noProof/>
        </w:rPr>
        <w:drawing>
          <wp:inline distT="0" distB="0" distL="0" distR="0" wp14:anchorId="47F89780" wp14:editId="31C4F125">
            <wp:extent cx="5125549" cy="864870"/>
            <wp:effectExtent l="0" t="0" r="0" b="0"/>
            <wp:docPr id="193150802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08029" name=""/>
                    <pic:cNvPicPr/>
                  </pic:nvPicPr>
                  <pic:blipFill rotWithShape="1">
                    <a:blip r:embed="rId11"/>
                    <a:srcRect r="41272"/>
                    <a:stretch>
                      <a:fillRect/>
                    </a:stretch>
                  </pic:blipFill>
                  <pic:spPr bwMode="auto">
                    <a:xfrm>
                      <a:off x="0" y="0"/>
                      <a:ext cx="5200358" cy="877493"/>
                    </a:xfrm>
                    <a:prstGeom prst="rect">
                      <a:avLst/>
                    </a:prstGeom>
                    <a:ln>
                      <a:noFill/>
                    </a:ln>
                    <a:extLst>
                      <a:ext uri="{53640926-AAD7-44D8-BBD7-CCE9431645EC}">
                        <a14:shadowObscured xmlns:a14="http://schemas.microsoft.com/office/drawing/2010/main"/>
                      </a:ext>
                    </a:extLst>
                  </pic:spPr>
                </pic:pic>
              </a:graphicData>
            </a:graphic>
          </wp:inline>
        </w:drawing>
      </w:r>
    </w:p>
    <w:p w14:paraId="784103E5" w14:textId="05344EBD" w:rsidR="00A339CE" w:rsidRDefault="00434319" w:rsidP="00434319">
      <w:pPr>
        <w:pStyle w:val="Bijschrift"/>
      </w:pPr>
      <w:bookmarkStart w:id="0" w:name="_Ref92709956"/>
      <w:r>
        <w:t xml:space="preserve">Figuur </w:t>
      </w:r>
      <w:r>
        <w:fldChar w:fldCharType="begin"/>
      </w:r>
      <w:r>
        <w:instrText>SEQ Figuur \* ARABIC</w:instrText>
      </w:r>
      <w:r>
        <w:fldChar w:fldCharType="separate"/>
      </w:r>
      <w:r w:rsidR="00310373">
        <w:rPr>
          <w:noProof/>
        </w:rPr>
        <w:t>1</w:t>
      </w:r>
      <w:r>
        <w:fldChar w:fldCharType="end"/>
      </w:r>
      <w:bookmarkEnd w:id="0"/>
      <w:r>
        <w:t xml:space="preserve"> </w:t>
      </w:r>
      <w:r w:rsidR="002F75DA">
        <w:t xml:space="preserve">Display van de </w:t>
      </w:r>
      <w:proofErr w:type="spellStart"/>
      <w:r w:rsidR="002F75DA">
        <w:t>regex</w:t>
      </w:r>
      <w:proofErr w:type="spellEnd"/>
      <w:r w:rsidR="002F75DA">
        <w:t xml:space="preserve"> in werking</w:t>
      </w:r>
    </w:p>
    <w:p w14:paraId="414BD993" w14:textId="61806DD0" w:rsidR="00434319" w:rsidRDefault="00434319" w:rsidP="003260F2">
      <w:pPr>
        <w:pStyle w:val="Kop1"/>
      </w:pPr>
      <w:r>
        <w:t>Testmethodes</w:t>
      </w:r>
    </w:p>
    <w:p w14:paraId="1701ACF1" w14:textId="4B356471" w:rsidR="00434319" w:rsidRDefault="005A05BD" w:rsidP="00434319">
      <w:r>
        <w:t>Voor het testen van het prototype z</w:t>
      </w:r>
      <w:r w:rsidR="008C6C3F">
        <w:t>al er een integratietest</w:t>
      </w:r>
      <w:r w:rsidR="00B249F0">
        <w:t xml:space="preserve"> en een </w:t>
      </w:r>
      <w:r w:rsidR="00C93754">
        <w:t>opslagtest</w:t>
      </w:r>
      <w:r w:rsidR="0032621A">
        <w:t xml:space="preserve"> </w:t>
      </w:r>
      <w:r>
        <w:t xml:space="preserve">worden uitgevoerd. </w:t>
      </w:r>
    </w:p>
    <w:p w14:paraId="287BA911" w14:textId="0E62BAD6" w:rsidR="005A05BD" w:rsidRDefault="008C6C3F" w:rsidP="00434319">
      <w:r>
        <w:t xml:space="preserve">Bij de </w:t>
      </w:r>
      <w:r w:rsidR="005A05BD">
        <w:t xml:space="preserve"> integratietest</w:t>
      </w:r>
      <w:r>
        <w:t xml:space="preserve"> </w:t>
      </w:r>
      <w:r w:rsidR="005A05BD">
        <w:t xml:space="preserve"> wordt getest op de correcte werking van het prototype. Er is gekozen voor integratietest, omdat het vooral belangrijk is bij dit prototype om de volledige werking van het prototype te testen</w:t>
      </w:r>
      <w:r w:rsidR="00110FBD">
        <w:t xml:space="preserve"> voordat deze online gezet wordt</w:t>
      </w:r>
      <w:r w:rsidR="005A05BD">
        <w:t>. Binnen dit project staat namelijk centraal dat aan het eind een functione</w:t>
      </w:r>
      <w:r w:rsidR="0036527E">
        <w:t xml:space="preserve">le </w:t>
      </w:r>
      <w:proofErr w:type="spellStart"/>
      <w:r w:rsidR="0036527E">
        <w:t>regex</w:t>
      </w:r>
      <w:proofErr w:type="spellEnd"/>
      <w:r w:rsidR="0036527E">
        <w:t xml:space="preserve"> </w:t>
      </w:r>
      <w:r w:rsidR="005A05BD">
        <w:t>wordt gerealiseerd.</w:t>
      </w:r>
    </w:p>
    <w:p w14:paraId="73A9D16C" w14:textId="77777777" w:rsidR="00C93754" w:rsidRDefault="00C93754" w:rsidP="00434319"/>
    <w:p w14:paraId="64E14E0F" w14:textId="201C7B60" w:rsidR="00C93754" w:rsidRDefault="00C93754" w:rsidP="00434319">
      <w:r>
        <w:t xml:space="preserve">Bij de opslag test word getest of de correct ingevulde informatie in dit geval de naam/namen bij van studenten bij de projecten ook echt correct worden opgeslagen via de </w:t>
      </w:r>
      <w:proofErr w:type="spellStart"/>
      <w:r>
        <w:t>regex</w:t>
      </w:r>
      <w:proofErr w:type="spellEnd"/>
    </w:p>
    <w:p w14:paraId="20AA3FEC" w14:textId="5122DB82" w:rsidR="003260F2" w:rsidRDefault="00946902" w:rsidP="003260F2">
      <w:pPr>
        <w:pStyle w:val="Kop1"/>
      </w:pPr>
      <w:r>
        <w:t>Integratietest</w:t>
      </w:r>
    </w:p>
    <w:p w14:paraId="216FEDEA" w14:textId="72E9ED20" w:rsidR="00A339CE" w:rsidRDefault="00B34F95" w:rsidP="00B34F95">
      <w:pPr>
        <w:pStyle w:val="Kop2"/>
      </w:pPr>
      <w:r>
        <w:t>Testplan</w:t>
      </w:r>
    </w:p>
    <w:p w14:paraId="4397EDE6" w14:textId="633E611A" w:rsidR="00D0635B" w:rsidRDefault="00C35E45" w:rsidP="00B34F95">
      <w:r>
        <w:t xml:space="preserve">Om de integratietest uit te voeren zullen verschillende tests worden uitgevoerd. </w:t>
      </w:r>
      <w:r w:rsidR="00D0635B">
        <w:t>Het doel hiervan is om meerdere scenario’s te kunnen testen van diverse namen en het invoeren van meerdere namen</w:t>
      </w:r>
      <w:r w:rsidR="00B249F0">
        <w:t>.</w:t>
      </w:r>
    </w:p>
    <w:p w14:paraId="12A55E92" w14:textId="77777777" w:rsidR="00D0635B" w:rsidRDefault="00D0635B" w:rsidP="00B34F95"/>
    <w:p w14:paraId="211AE00F" w14:textId="50E3D892" w:rsidR="009D6D8A" w:rsidRDefault="009D6D8A" w:rsidP="009D6D8A">
      <w:pPr>
        <w:pStyle w:val="Bijschrift"/>
        <w:keepNext/>
      </w:pPr>
      <w:r>
        <w:t xml:space="preserve">Tabel </w:t>
      </w:r>
      <w:r>
        <w:fldChar w:fldCharType="begin"/>
      </w:r>
      <w:r>
        <w:instrText>SEQ Tabel \* ARABIC</w:instrText>
      </w:r>
      <w:r>
        <w:fldChar w:fldCharType="separate"/>
      </w:r>
      <w:r w:rsidR="00310373">
        <w:rPr>
          <w:noProof/>
        </w:rPr>
        <w:t>1</w:t>
      </w:r>
      <w:r>
        <w:fldChar w:fldCharType="end"/>
      </w:r>
      <w:r>
        <w:t xml:space="preserve"> Test 1</w:t>
      </w:r>
    </w:p>
    <w:tbl>
      <w:tblPr>
        <w:tblStyle w:val="Rastertabel4-Accent5"/>
        <w:tblW w:w="0" w:type="auto"/>
        <w:tblLook w:val="04A0" w:firstRow="1" w:lastRow="0" w:firstColumn="1" w:lastColumn="0" w:noHBand="0" w:noVBand="1"/>
      </w:tblPr>
      <w:tblGrid>
        <w:gridCol w:w="4531"/>
        <w:gridCol w:w="4531"/>
      </w:tblGrid>
      <w:tr w:rsidR="00FA7A45" w14:paraId="667723F7" w14:textId="77777777" w:rsidTr="00FA7A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CDB7968" w14:textId="1FD02A1F" w:rsidR="00FA7A45" w:rsidRDefault="00160E3F" w:rsidP="00B34F95">
            <w:r>
              <w:t>Test 1</w:t>
            </w:r>
          </w:p>
        </w:tc>
        <w:tc>
          <w:tcPr>
            <w:tcW w:w="4531" w:type="dxa"/>
          </w:tcPr>
          <w:p w14:paraId="6ACD710E" w14:textId="04609C0B" w:rsidR="00D820D7" w:rsidRPr="00D820D7" w:rsidRDefault="00FA7A45" w:rsidP="00B34F95">
            <w:pPr>
              <w:cnfStyle w:val="100000000000" w:firstRow="1" w:lastRow="0" w:firstColumn="0" w:lastColumn="0" w:oddVBand="0" w:evenVBand="0" w:oddHBand="0" w:evenHBand="0" w:firstRowFirstColumn="0" w:firstRowLastColumn="0" w:lastRowFirstColumn="0" w:lastRowLastColumn="0"/>
              <w:rPr>
                <w:b w:val="0"/>
                <w:bCs w:val="0"/>
              </w:rPr>
            </w:pPr>
            <w:r>
              <w:t>Succesvol</w:t>
            </w:r>
            <w:r w:rsidR="00BF4899">
              <w:t xml:space="preserve"> één</w:t>
            </w:r>
            <w:r>
              <w:t xml:space="preserve"> </w:t>
            </w:r>
            <w:r w:rsidR="00D820D7">
              <w:t>naam invoegen</w:t>
            </w:r>
            <w:r w:rsidR="007F29D1">
              <w:t>.</w:t>
            </w:r>
          </w:p>
        </w:tc>
      </w:tr>
      <w:tr w:rsidR="00FA7A45" w14:paraId="0D2B14C3" w14:textId="77777777" w:rsidTr="00FA7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3AB9A91" w14:textId="2921B670" w:rsidR="00FA7A45" w:rsidRDefault="00FA7A45" w:rsidP="00B34F95">
            <w:r>
              <w:t>Omschrijving</w:t>
            </w:r>
          </w:p>
        </w:tc>
        <w:tc>
          <w:tcPr>
            <w:tcW w:w="4531" w:type="dxa"/>
          </w:tcPr>
          <w:p w14:paraId="69556C5D" w14:textId="0CA33E1C" w:rsidR="00FA7A45" w:rsidRDefault="00FA7A45" w:rsidP="00B34F95">
            <w:pPr>
              <w:cnfStyle w:val="000000100000" w:firstRow="0" w:lastRow="0" w:firstColumn="0" w:lastColumn="0" w:oddVBand="0" w:evenVBand="0" w:oddHBand="1" w:evenHBand="0" w:firstRowFirstColumn="0" w:firstRowLastColumn="0" w:lastRowFirstColumn="0" w:lastRowLastColumn="0"/>
            </w:pPr>
            <w:r>
              <w:t xml:space="preserve">De gebruiker kan, wanneer deze </w:t>
            </w:r>
            <w:r w:rsidR="00026727">
              <w:t>één</w:t>
            </w:r>
            <w:r>
              <w:t xml:space="preserve"> </w:t>
            </w:r>
            <w:r w:rsidR="00A37AE2">
              <w:t>naam</w:t>
            </w:r>
            <w:r>
              <w:t xml:space="preserve"> juist invult, de </w:t>
            </w:r>
            <w:r w:rsidR="004F44D6">
              <w:t>naam</w:t>
            </w:r>
            <w:r>
              <w:t xml:space="preserve"> op een correcte manier laten verwerken.</w:t>
            </w:r>
          </w:p>
        </w:tc>
      </w:tr>
      <w:tr w:rsidR="00FA7A45" w14:paraId="7180A0AE" w14:textId="77777777" w:rsidTr="00FA7A45">
        <w:tc>
          <w:tcPr>
            <w:cnfStyle w:val="001000000000" w:firstRow="0" w:lastRow="0" w:firstColumn="1" w:lastColumn="0" w:oddVBand="0" w:evenVBand="0" w:oddHBand="0" w:evenHBand="0" w:firstRowFirstColumn="0" w:firstRowLastColumn="0" w:lastRowFirstColumn="0" w:lastRowLastColumn="0"/>
            <w:tcW w:w="4531" w:type="dxa"/>
          </w:tcPr>
          <w:p w14:paraId="48C842AC" w14:textId="6AF635CF" w:rsidR="00FA7A45" w:rsidRDefault="004B6508" w:rsidP="00B34F95">
            <w:r>
              <w:lastRenderedPageBreak/>
              <w:t>Verwacht resultaat</w:t>
            </w:r>
          </w:p>
        </w:tc>
        <w:tc>
          <w:tcPr>
            <w:tcW w:w="4531" w:type="dxa"/>
          </w:tcPr>
          <w:p w14:paraId="45B2A56A" w14:textId="7173B274" w:rsidR="00FA7A45" w:rsidRDefault="004B6508" w:rsidP="00B34F95">
            <w:pPr>
              <w:cnfStyle w:val="000000000000" w:firstRow="0" w:lastRow="0" w:firstColumn="0" w:lastColumn="0" w:oddVBand="0" w:evenVBand="0" w:oddHBand="0" w:evenHBand="0" w:firstRowFirstColumn="0" w:firstRowLastColumn="0" w:lastRowFirstColumn="0" w:lastRowLastColumn="0"/>
            </w:pPr>
            <w:r>
              <w:t xml:space="preserve">De </w:t>
            </w:r>
            <w:r w:rsidR="00026727">
              <w:t>webapplicatie verwerkt de ingevoerde naam en slaat de naam bij het desbetreffende project op</w:t>
            </w:r>
            <w:r>
              <w:t>.</w:t>
            </w:r>
          </w:p>
        </w:tc>
      </w:tr>
      <w:tr w:rsidR="00FA7A45" w14:paraId="741B1403" w14:textId="77777777" w:rsidTr="00547AB6">
        <w:trPr>
          <w:cnfStyle w:val="000000100000" w:firstRow="0" w:lastRow="0" w:firstColumn="0" w:lastColumn="0" w:oddVBand="0" w:evenVBand="0" w:oddHBand="1" w:evenHBand="0" w:firstRowFirstColumn="0" w:firstRowLastColumn="0" w:lastRowFirstColumn="0" w:lastRowLastColumn="0"/>
          <w:trHeight w:val="1492"/>
        </w:trPr>
        <w:tc>
          <w:tcPr>
            <w:cnfStyle w:val="001000000000" w:firstRow="0" w:lastRow="0" w:firstColumn="1" w:lastColumn="0" w:oddVBand="0" w:evenVBand="0" w:oddHBand="0" w:evenHBand="0" w:firstRowFirstColumn="0" w:firstRowLastColumn="0" w:lastRowFirstColumn="0" w:lastRowLastColumn="0"/>
            <w:tcW w:w="4531" w:type="dxa"/>
          </w:tcPr>
          <w:p w14:paraId="6EA136DC" w14:textId="2A0DEF01" w:rsidR="00FA7A45" w:rsidRDefault="004B6508" w:rsidP="00B34F95">
            <w:r>
              <w:t>Handelingen</w:t>
            </w:r>
          </w:p>
        </w:tc>
        <w:tc>
          <w:tcPr>
            <w:tcW w:w="4531" w:type="dxa"/>
          </w:tcPr>
          <w:p w14:paraId="2B52F20D" w14:textId="1C20F352" w:rsidR="00FA7A45" w:rsidRDefault="004B6508" w:rsidP="00497E4E">
            <w:pPr>
              <w:pStyle w:val="Lijstalinea"/>
              <w:numPr>
                <w:ilvl w:val="0"/>
                <w:numId w:val="9"/>
              </w:numPr>
              <w:cnfStyle w:val="000000100000" w:firstRow="0" w:lastRow="0" w:firstColumn="0" w:lastColumn="0" w:oddVBand="0" w:evenVBand="0" w:oddHBand="1" w:evenHBand="0" w:firstRowFirstColumn="0" w:firstRowLastColumn="0" w:lastRowFirstColumn="0" w:lastRowLastColumn="0"/>
            </w:pPr>
            <w:r>
              <w:t xml:space="preserve">De gebruiker voert </w:t>
            </w:r>
            <w:r w:rsidR="00026727">
              <w:t>één naam in</w:t>
            </w:r>
          </w:p>
          <w:p w14:paraId="37BE90D6" w14:textId="281A9719" w:rsidR="00160E3F" w:rsidRDefault="00160E3F" w:rsidP="00437E84">
            <w:pPr>
              <w:pStyle w:val="Lijstalinea"/>
              <w:numPr>
                <w:ilvl w:val="0"/>
                <w:numId w:val="9"/>
              </w:numPr>
              <w:cnfStyle w:val="000000100000" w:firstRow="0" w:lastRow="0" w:firstColumn="0" w:lastColumn="0" w:oddVBand="0" w:evenVBand="0" w:oddHBand="1" w:evenHBand="0" w:firstRowFirstColumn="0" w:firstRowLastColumn="0" w:lastRowFirstColumn="0" w:lastRowLastColumn="0"/>
            </w:pPr>
            <w:r>
              <w:t xml:space="preserve">De gebruiker klikt </w:t>
            </w:r>
            <w:r w:rsidR="00301374">
              <w:t>op enter</w:t>
            </w:r>
          </w:p>
          <w:p w14:paraId="2D8B5A1C" w14:textId="0E6B0ED8" w:rsidR="00160E3F" w:rsidRDefault="00160E3F" w:rsidP="00437E84">
            <w:pPr>
              <w:pStyle w:val="Lijstalinea"/>
              <w:numPr>
                <w:ilvl w:val="0"/>
                <w:numId w:val="9"/>
              </w:numPr>
              <w:cnfStyle w:val="000000100000" w:firstRow="0" w:lastRow="0" w:firstColumn="0" w:lastColumn="0" w:oddVBand="0" w:evenVBand="0" w:oddHBand="1" w:evenHBand="0" w:firstRowFirstColumn="0" w:firstRowLastColumn="0" w:lastRowFirstColumn="0" w:lastRowLastColumn="0"/>
            </w:pPr>
            <w:r>
              <w:t xml:space="preserve">De </w:t>
            </w:r>
            <w:r w:rsidR="00301374">
              <w:t>webapplicatie geeft geen error</w:t>
            </w:r>
          </w:p>
          <w:p w14:paraId="33B362D8" w14:textId="21468664" w:rsidR="00160E3F" w:rsidRDefault="00160E3F" w:rsidP="00437E84">
            <w:pPr>
              <w:pStyle w:val="Lijstalinea"/>
              <w:numPr>
                <w:ilvl w:val="0"/>
                <w:numId w:val="9"/>
              </w:numPr>
              <w:cnfStyle w:val="000000100000" w:firstRow="0" w:lastRow="0" w:firstColumn="0" w:lastColumn="0" w:oddVBand="0" w:evenVBand="0" w:oddHBand="1" w:evenHBand="0" w:firstRowFirstColumn="0" w:firstRowLastColumn="0" w:lastRowFirstColumn="0" w:lastRowLastColumn="0"/>
            </w:pPr>
            <w:r>
              <w:t xml:space="preserve">De gebruiker </w:t>
            </w:r>
            <w:r w:rsidR="0060262E">
              <w:t xml:space="preserve">klikt op </w:t>
            </w:r>
            <w:proofErr w:type="spellStart"/>
            <w:r w:rsidR="00EB4F20">
              <w:t>create</w:t>
            </w:r>
            <w:proofErr w:type="spellEnd"/>
            <w:r w:rsidR="00EB4F20">
              <w:t xml:space="preserve"> project</w:t>
            </w:r>
            <w:r>
              <w:t>.</w:t>
            </w:r>
          </w:p>
          <w:p w14:paraId="6958E092" w14:textId="29BBDEE8" w:rsidR="00CC790A" w:rsidRDefault="00CC790A" w:rsidP="00437E84">
            <w:pPr>
              <w:pStyle w:val="Lijstalinea"/>
              <w:numPr>
                <w:ilvl w:val="0"/>
                <w:numId w:val="9"/>
              </w:numPr>
              <w:cnfStyle w:val="000000100000" w:firstRow="0" w:lastRow="0" w:firstColumn="0" w:lastColumn="0" w:oddVBand="0" w:evenVBand="0" w:oddHBand="1" w:evenHBand="0" w:firstRowFirstColumn="0" w:firstRowLastColumn="0" w:lastRowFirstColumn="0" w:lastRowLastColumn="0"/>
            </w:pPr>
            <w:r>
              <w:t xml:space="preserve">Het project wordt succesvol </w:t>
            </w:r>
            <w:r w:rsidR="0087264E">
              <w:t>gemaakt</w:t>
            </w:r>
          </w:p>
          <w:p w14:paraId="39C2754E" w14:textId="5042BCD4" w:rsidR="00497E4E" w:rsidRDefault="00497E4E" w:rsidP="00B34F95">
            <w:pPr>
              <w:cnfStyle w:val="000000100000" w:firstRow="0" w:lastRow="0" w:firstColumn="0" w:lastColumn="0" w:oddVBand="0" w:evenVBand="0" w:oddHBand="1" w:evenHBand="0" w:firstRowFirstColumn="0" w:firstRowLastColumn="0" w:lastRowFirstColumn="0" w:lastRowLastColumn="0"/>
            </w:pPr>
          </w:p>
        </w:tc>
      </w:tr>
    </w:tbl>
    <w:p w14:paraId="0D0D9EA9" w14:textId="4B770E3E" w:rsidR="00885349" w:rsidRDefault="00885349" w:rsidP="00B34F95"/>
    <w:p w14:paraId="0243EC20" w14:textId="468CE9B4" w:rsidR="009D6D8A" w:rsidRDefault="009D6D8A" w:rsidP="009D6D8A">
      <w:pPr>
        <w:pStyle w:val="Bijschrift"/>
        <w:keepNext/>
      </w:pPr>
      <w:r>
        <w:t xml:space="preserve">Tabel </w:t>
      </w:r>
      <w:r>
        <w:fldChar w:fldCharType="begin"/>
      </w:r>
      <w:r>
        <w:instrText>SEQ Tabel \* ARABIC</w:instrText>
      </w:r>
      <w:r>
        <w:fldChar w:fldCharType="separate"/>
      </w:r>
      <w:r w:rsidR="00310373">
        <w:rPr>
          <w:noProof/>
        </w:rPr>
        <w:t>2</w:t>
      </w:r>
      <w:r>
        <w:fldChar w:fldCharType="end"/>
      </w:r>
      <w:r>
        <w:t xml:space="preserve"> Test 2</w:t>
      </w:r>
    </w:p>
    <w:tbl>
      <w:tblPr>
        <w:tblStyle w:val="Rastertabel4-Accent5"/>
        <w:tblW w:w="0" w:type="auto"/>
        <w:tblLook w:val="04A0" w:firstRow="1" w:lastRow="0" w:firstColumn="1" w:lastColumn="0" w:noHBand="0" w:noVBand="1"/>
      </w:tblPr>
      <w:tblGrid>
        <w:gridCol w:w="4531"/>
        <w:gridCol w:w="4531"/>
      </w:tblGrid>
      <w:tr w:rsidR="00160E3F" w14:paraId="6913C9D9" w14:textId="77777777" w:rsidTr="00EC07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37051E7" w14:textId="1ABB315C" w:rsidR="00160E3F" w:rsidRDefault="00160E3F" w:rsidP="00EC07BB">
            <w:r>
              <w:t>Test 2</w:t>
            </w:r>
          </w:p>
        </w:tc>
        <w:tc>
          <w:tcPr>
            <w:tcW w:w="4531" w:type="dxa"/>
          </w:tcPr>
          <w:p w14:paraId="1702FF96" w14:textId="47E4D86C" w:rsidR="00160E3F" w:rsidRDefault="00D94601" w:rsidP="00EC07BB">
            <w:pPr>
              <w:cnfStyle w:val="100000000000" w:firstRow="1" w:lastRow="0" w:firstColumn="0" w:lastColumn="0" w:oddVBand="0" w:evenVBand="0" w:oddHBand="0" w:evenHBand="0" w:firstRowFirstColumn="0" w:firstRowLastColumn="0" w:lastRowFirstColumn="0" w:lastRowLastColumn="0"/>
            </w:pPr>
            <w:r>
              <w:t>Succesvol meerdere namen via ,</w:t>
            </w:r>
            <w:r w:rsidR="007F29D1">
              <w:t xml:space="preserve"> invoegen.</w:t>
            </w:r>
          </w:p>
        </w:tc>
      </w:tr>
      <w:tr w:rsidR="00160E3F" w14:paraId="01E84D2F" w14:textId="77777777" w:rsidTr="00EC0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733780D" w14:textId="77777777" w:rsidR="00160E3F" w:rsidRDefault="00160E3F" w:rsidP="00EC07BB">
            <w:r>
              <w:t>Omschrijving</w:t>
            </w:r>
          </w:p>
        </w:tc>
        <w:tc>
          <w:tcPr>
            <w:tcW w:w="4531" w:type="dxa"/>
          </w:tcPr>
          <w:p w14:paraId="4C916BFB" w14:textId="78DB8AEC" w:rsidR="00160E3F" w:rsidRDefault="00160E3F" w:rsidP="00EC07BB">
            <w:pPr>
              <w:cnfStyle w:val="000000100000" w:firstRow="0" w:lastRow="0" w:firstColumn="0" w:lastColumn="0" w:oddVBand="0" w:evenVBand="0" w:oddHBand="1" w:evenHBand="0" w:firstRowFirstColumn="0" w:firstRowLastColumn="0" w:lastRowFirstColumn="0" w:lastRowLastColumn="0"/>
            </w:pPr>
            <w:r>
              <w:t xml:space="preserve">De </w:t>
            </w:r>
            <w:r w:rsidR="00D94601">
              <w:t>gebruiker kan, wanneer deze meerdere namen op de juiste manier invult, de namen op de correcte manier laten verwerken</w:t>
            </w:r>
          </w:p>
        </w:tc>
      </w:tr>
      <w:tr w:rsidR="00160E3F" w14:paraId="0CB0B8CC" w14:textId="77777777" w:rsidTr="00EC07BB">
        <w:tc>
          <w:tcPr>
            <w:cnfStyle w:val="001000000000" w:firstRow="0" w:lastRow="0" w:firstColumn="1" w:lastColumn="0" w:oddVBand="0" w:evenVBand="0" w:oddHBand="0" w:evenHBand="0" w:firstRowFirstColumn="0" w:firstRowLastColumn="0" w:lastRowFirstColumn="0" w:lastRowLastColumn="0"/>
            <w:tcW w:w="4531" w:type="dxa"/>
          </w:tcPr>
          <w:p w14:paraId="47E5C51D" w14:textId="77777777" w:rsidR="00160E3F" w:rsidRDefault="00160E3F" w:rsidP="00EC07BB">
            <w:r>
              <w:t>Verwacht resultaat</w:t>
            </w:r>
          </w:p>
        </w:tc>
        <w:tc>
          <w:tcPr>
            <w:tcW w:w="4531" w:type="dxa"/>
          </w:tcPr>
          <w:p w14:paraId="54C7B67D" w14:textId="58F7F8A8" w:rsidR="00160E3F" w:rsidRDefault="00160E3F" w:rsidP="00EC07BB">
            <w:pPr>
              <w:cnfStyle w:val="000000000000" w:firstRow="0" w:lastRow="0" w:firstColumn="0" w:lastColumn="0" w:oddVBand="0" w:evenVBand="0" w:oddHBand="0" w:evenHBand="0" w:firstRowFirstColumn="0" w:firstRowLastColumn="0" w:lastRowFirstColumn="0" w:lastRowLastColumn="0"/>
            </w:pPr>
            <w:r>
              <w:t xml:space="preserve">De </w:t>
            </w:r>
            <w:r w:rsidR="00D94601">
              <w:t>webapplicatie verwerkt de ingevoerde namen en slaat ze bij het desbetreffende project op.</w:t>
            </w:r>
          </w:p>
        </w:tc>
      </w:tr>
      <w:tr w:rsidR="00160E3F" w14:paraId="04E87557" w14:textId="77777777" w:rsidTr="00EC0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2AE2659" w14:textId="77777777" w:rsidR="00160E3F" w:rsidRDefault="00160E3F" w:rsidP="00EC07BB">
            <w:r>
              <w:t>Handelingen</w:t>
            </w:r>
          </w:p>
        </w:tc>
        <w:tc>
          <w:tcPr>
            <w:tcW w:w="4531" w:type="dxa"/>
          </w:tcPr>
          <w:p w14:paraId="0B86E753" w14:textId="0AC74C05" w:rsidR="00D94601" w:rsidRDefault="00D94601" w:rsidP="00F935B4">
            <w:pPr>
              <w:pStyle w:val="Lijstalinea"/>
              <w:numPr>
                <w:ilvl w:val="0"/>
                <w:numId w:val="10"/>
              </w:numPr>
              <w:cnfStyle w:val="000000100000" w:firstRow="0" w:lastRow="0" w:firstColumn="0" w:lastColumn="0" w:oddVBand="0" w:evenVBand="0" w:oddHBand="1" w:evenHBand="0" w:firstRowFirstColumn="0" w:firstRowLastColumn="0" w:lastRowFirstColumn="0" w:lastRowLastColumn="0"/>
            </w:pPr>
            <w:r>
              <w:t>De gebruiker voert de namen in met een</w:t>
            </w:r>
            <w:r w:rsidR="00F935B4">
              <w:t xml:space="preserve"> “</w:t>
            </w:r>
            <w:r>
              <w:t>, om z</w:t>
            </w:r>
            <w:r w:rsidR="008A285D">
              <w:t>e te splitsen.</w:t>
            </w:r>
          </w:p>
          <w:p w14:paraId="51650C61" w14:textId="77777777" w:rsidR="00D94601" w:rsidRDefault="00D94601" w:rsidP="00D94601">
            <w:pPr>
              <w:pStyle w:val="Lijstalinea"/>
              <w:numPr>
                <w:ilvl w:val="0"/>
                <w:numId w:val="10"/>
              </w:numPr>
              <w:cnfStyle w:val="000000100000" w:firstRow="0" w:lastRow="0" w:firstColumn="0" w:lastColumn="0" w:oddVBand="0" w:evenVBand="0" w:oddHBand="1" w:evenHBand="0" w:firstRowFirstColumn="0" w:firstRowLastColumn="0" w:lastRowFirstColumn="0" w:lastRowLastColumn="0"/>
            </w:pPr>
            <w:r>
              <w:t>De gebruiker klikt op enter</w:t>
            </w:r>
          </w:p>
          <w:p w14:paraId="2C98CC0B" w14:textId="77777777" w:rsidR="00D94601" w:rsidRDefault="00D94601" w:rsidP="00D94601">
            <w:pPr>
              <w:pStyle w:val="Lijstalinea"/>
              <w:numPr>
                <w:ilvl w:val="0"/>
                <w:numId w:val="10"/>
              </w:numPr>
              <w:cnfStyle w:val="000000100000" w:firstRow="0" w:lastRow="0" w:firstColumn="0" w:lastColumn="0" w:oddVBand="0" w:evenVBand="0" w:oddHBand="1" w:evenHBand="0" w:firstRowFirstColumn="0" w:firstRowLastColumn="0" w:lastRowFirstColumn="0" w:lastRowLastColumn="0"/>
            </w:pPr>
            <w:r>
              <w:t>De webapplicatie geeft geen error</w:t>
            </w:r>
          </w:p>
          <w:p w14:paraId="7CD87D90" w14:textId="77777777" w:rsidR="00D94601" w:rsidRDefault="00D94601" w:rsidP="00D94601">
            <w:pPr>
              <w:pStyle w:val="Lijstalinea"/>
              <w:numPr>
                <w:ilvl w:val="0"/>
                <w:numId w:val="10"/>
              </w:numPr>
              <w:cnfStyle w:val="000000100000" w:firstRow="0" w:lastRow="0" w:firstColumn="0" w:lastColumn="0" w:oddVBand="0" w:evenVBand="0" w:oddHBand="1" w:evenHBand="0" w:firstRowFirstColumn="0" w:firstRowLastColumn="0" w:lastRowFirstColumn="0" w:lastRowLastColumn="0"/>
            </w:pPr>
            <w:r>
              <w:t xml:space="preserve">De gebruiker klikt op </w:t>
            </w:r>
            <w:proofErr w:type="spellStart"/>
            <w:r>
              <w:t>create</w:t>
            </w:r>
            <w:proofErr w:type="spellEnd"/>
            <w:r>
              <w:t xml:space="preserve"> project.</w:t>
            </w:r>
          </w:p>
          <w:p w14:paraId="1855E6AA" w14:textId="77777777" w:rsidR="00D94601" w:rsidRDefault="00D94601" w:rsidP="00D94601">
            <w:pPr>
              <w:pStyle w:val="Lijstalinea"/>
              <w:numPr>
                <w:ilvl w:val="0"/>
                <w:numId w:val="10"/>
              </w:numPr>
              <w:cnfStyle w:val="000000100000" w:firstRow="0" w:lastRow="0" w:firstColumn="0" w:lastColumn="0" w:oddVBand="0" w:evenVBand="0" w:oddHBand="1" w:evenHBand="0" w:firstRowFirstColumn="0" w:firstRowLastColumn="0" w:lastRowFirstColumn="0" w:lastRowLastColumn="0"/>
            </w:pPr>
            <w:r>
              <w:t>Het project wordt succesvol gemaakt</w:t>
            </w:r>
          </w:p>
          <w:p w14:paraId="32446521" w14:textId="73547E87" w:rsidR="00160E3F" w:rsidRDefault="00160E3F" w:rsidP="00D94601">
            <w:pPr>
              <w:pStyle w:val="Lijstalinea"/>
              <w:cnfStyle w:val="000000100000" w:firstRow="0" w:lastRow="0" w:firstColumn="0" w:lastColumn="0" w:oddVBand="0" w:evenVBand="0" w:oddHBand="1" w:evenHBand="0" w:firstRowFirstColumn="0" w:firstRowLastColumn="0" w:lastRowFirstColumn="0" w:lastRowLastColumn="0"/>
            </w:pPr>
          </w:p>
        </w:tc>
      </w:tr>
    </w:tbl>
    <w:p w14:paraId="316A3B43" w14:textId="5D4A9E11" w:rsidR="00160E3F" w:rsidRDefault="00160E3F" w:rsidP="00B34F95"/>
    <w:p w14:paraId="07547647" w14:textId="12CE214C" w:rsidR="009D6D8A" w:rsidRDefault="009D6D8A" w:rsidP="009D6D8A">
      <w:pPr>
        <w:pStyle w:val="Bijschrift"/>
        <w:keepNext/>
      </w:pPr>
      <w:r>
        <w:t xml:space="preserve">Tabel </w:t>
      </w:r>
      <w:r>
        <w:fldChar w:fldCharType="begin"/>
      </w:r>
      <w:r>
        <w:instrText>SEQ Tabel \* ARABIC</w:instrText>
      </w:r>
      <w:r>
        <w:fldChar w:fldCharType="separate"/>
      </w:r>
      <w:r w:rsidR="00310373">
        <w:rPr>
          <w:noProof/>
        </w:rPr>
        <w:t>3</w:t>
      </w:r>
      <w:r>
        <w:fldChar w:fldCharType="end"/>
      </w:r>
      <w:r w:rsidRPr="00055FBF">
        <w:t xml:space="preserve"> Test </w:t>
      </w:r>
      <w:r>
        <w:t>3</w:t>
      </w:r>
    </w:p>
    <w:tbl>
      <w:tblPr>
        <w:tblStyle w:val="Rastertabel4-Accent5"/>
        <w:tblW w:w="0" w:type="auto"/>
        <w:tblLook w:val="04A0" w:firstRow="1" w:lastRow="0" w:firstColumn="1" w:lastColumn="0" w:noHBand="0" w:noVBand="1"/>
      </w:tblPr>
      <w:tblGrid>
        <w:gridCol w:w="4531"/>
        <w:gridCol w:w="4531"/>
      </w:tblGrid>
      <w:tr w:rsidR="00650DC8" w14:paraId="3A9B0874" w14:textId="77777777" w:rsidTr="00EC07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57D93A6" w14:textId="190D2733" w:rsidR="00650DC8" w:rsidRDefault="00650DC8" w:rsidP="00EC07BB">
            <w:r>
              <w:t xml:space="preserve">Test </w:t>
            </w:r>
            <w:r w:rsidR="00F12BAC">
              <w:t>3</w:t>
            </w:r>
          </w:p>
        </w:tc>
        <w:tc>
          <w:tcPr>
            <w:tcW w:w="4531" w:type="dxa"/>
          </w:tcPr>
          <w:p w14:paraId="6D96507F" w14:textId="47EC23CA" w:rsidR="00650DC8" w:rsidRDefault="006C2DA2" w:rsidP="00EC07BB">
            <w:pPr>
              <w:cnfStyle w:val="100000000000" w:firstRow="1" w:lastRow="0" w:firstColumn="0" w:lastColumn="0" w:oddVBand="0" w:evenVBand="0" w:oddHBand="0" w:evenHBand="0" w:firstRowFirstColumn="0" w:firstRowLastColumn="0" w:lastRowFirstColumn="0" w:lastRowLastColumn="0"/>
            </w:pPr>
            <w:r>
              <w:t>Naam met – erin invoegen</w:t>
            </w:r>
            <w:r w:rsidR="00C12071">
              <w:t>.</w:t>
            </w:r>
          </w:p>
        </w:tc>
      </w:tr>
      <w:tr w:rsidR="00650DC8" w14:paraId="7D01AC33" w14:textId="77777777" w:rsidTr="00EC0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8A02EC4" w14:textId="77777777" w:rsidR="00650DC8" w:rsidRDefault="00650DC8" w:rsidP="00EC07BB">
            <w:r>
              <w:t>Omschrijving</w:t>
            </w:r>
          </w:p>
        </w:tc>
        <w:tc>
          <w:tcPr>
            <w:tcW w:w="4531" w:type="dxa"/>
          </w:tcPr>
          <w:p w14:paraId="642F133B" w14:textId="23E6F121" w:rsidR="00650DC8" w:rsidRDefault="006C2DA2" w:rsidP="00EC07BB">
            <w:pPr>
              <w:cnfStyle w:val="000000100000" w:firstRow="0" w:lastRow="0" w:firstColumn="0" w:lastColumn="0" w:oddVBand="0" w:evenVBand="0" w:oddHBand="1" w:evenHBand="0" w:firstRowFirstColumn="0" w:firstRowLastColumn="0" w:lastRowFirstColumn="0" w:lastRowLastColumn="0"/>
            </w:pPr>
            <w:r>
              <w:t>De gebruiker kan, wanneer deze de naam op de juiste manier invult, de naam op de correcte manier laten verwerken</w:t>
            </w:r>
          </w:p>
        </w:tc>
      </w:tr>
      <w:tr w:rsidR="00650DC8" w14:paraId="3D293AE7" w14:textId="77777777" w:rsidTr="00EC07BB">
        <w:tc>
          <w:tcPr>
            <w:cnfStyle w:val="001000000000" w:firstRow="0" w:lastRow="0" w:firstColumn="1" w:lastColumn="0" w:oddVBand="0" w:evenVBand="0" w:oddHBand="0" w:evenHBand="0" w:firstRowFirstColumn="0" w:firstRowLastColumn="0" w:lastRowFirstColumn="0" w:lastRowLastColumn="0"/>
            <w:tcW w:w="4531" w:type="dxa"/>
          </w:tcPr>
          <w:p w14:paraId="443824B3" w14:textId="77777777" w:rsidR="00650DC8" w:rsidRDefault="00650DC8" w:rsidP="00EC07BB">
            <w:r>
              <w:t>Verwacht resultaat</w:t>
            </w:r>
          </w:p>
        </w:tc>
        <w:tc>
          <w:tcPr>
            <w:tcW w:w="4531" w:type="dxa"/>
          </w:tcPr>
          <w:p w14:paraId="38E4D0C0" w14:textId="57922556" w:rsidR="00650DC8" w:rsidRDefault="006C2DA2" w:rsidP="00EC07BB">
            <w:pPr>
              <w:cnfStyle w:val="000000000000" w:firstRow="0" w:lastRow="0" w:firstColumn="0" w:lastColumn="0" w:oddVBand="0" w:evenVBand="0" w:oddHBand="0" w:evenHBand="0" w:firstRowFirstColumn="0" w:firstRowLastColumn="0" w:lastRowFirstColumn="0" w:lastRowLastColumn="0"/>
            </w:pPr>
            <w:r>
              <w:t>De applicatie verwerkt de naam</w:t>
            </w:r>
          </w:p>
        </w:tc>
      </w:tr>
      <w:tr w:rsidR="00650DC8" w14:paraId="1F635ED3" w14:textId="77777777" w:rsidTr="00EC0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1C591FF" w14:textId="77777777" w:rsidR="00650DC8" w:rsidRDefault="00650DC8" w:rsidP="00EC07BB">
            <w:r>
              <w:t>Handelingen</w:t>
            </w:r>
          </w:p>
        </w:tc>
        <w:tc>
          <w:tcPr>
            <w:tcW w:w="4531" w:type="dxa"/>
          </w:tcPr>
          <w:p w14:paraId="09256503" w14:textId="57683751" w:rsidR="006C2DA2" w:rsidRDefault="006C2DA2" w:rsidP="006C2DA2">
            <w:pPr>
              <w:pStyle w:val="Lijstalinea"/>
              <w:numPr>
                <w:ilvl w:val="0"/>
                <w:numId w:val="11"/>
              </w:numPr>
              <w:cnfStyle w:val="000000100000" w:firstRow="0" w:lastRow="0" w:firstColumn="0" w:lastColumn="0" w:oddVBand="0" w:evenVBand="0" w:oddHBand="1" w:evenHBand="0" w:firstRowFirstColumn="0" w:firstRowLastColumn="0" w:lastRowFirstColumn="0" w:lastRowLastColumn="0"/>
            </w:pPr>
            <w:r>
              <w:t>De gebruiker voert de naam met - in</w:t>
            </w:r>
          </w:p>
          <w:p w14:paraId="7AA0E114" w14:textId="77777777" w:rsidR="006C2DA2" w:rsidRDefault="006C2DA2" w:rsidP="006C2DA2">
            <w:pPr>
              <w:pStyle w:val="Lijstalinea"/>
              <w:numPr>
                <w:ilvl w:val="0"/>
                <w:numId w:val="11"/>
              </w:numPr>
              <w:cnfStyle w:val="000000100000" w:firstRow="0" w:lastRow="0" w:firstColumn="0" w:lastColumn="0" w:oddVBand="0" w:evenVBand="0" w:oddHBand="1" w:evenHBand="0" w:firstRowFirstColumn="0" w:firstRowLastColumn="0" w:lastRowFirstColumn="0" w:lastRowLastColumn="0"/>
            </w:pPr>
            <w:r>
              <w:t>De gebruiker klikt op enter</w:t>
            </w:r>
          </w:p>
          <w:p w14:paraId="08E7B6ED" w14:textId="77777777" w:rsidR="006C2DA2" w:rsidRDefault="006C2DA2" w:rsidP="006C2DA2">
            <w:pPr>
              <w:pStyle w:val="Lijstalinea"/>
              <w:numPr>
                <w:ilvl w:val="0"/>
                <w:numId w:val="11"/>
              </w:numPr>
              <w:cnfStyle w:val="000000100000" w:firstRow="0" w:lastRow="0" w:firstColumn="0" w:lastColumn="0" w:oddVBand="0" w:evenVBand="0" w:oddHBand="1" w:evenHBand="0" w:firstRowFirstColumn="0" w:firstRowLastColumn="0" w:lastRowFirstColumn="0" w:lastRowLastColumn="0"/>
            </w:pPr>
            <w:r>
              <w:t>De webapplicatie geeft geen error</w:t>
            </w:r>
          </w:p>
          <w:p w14:paraId="3C6162E9" w14:textId="77777777" w:rsidR="006C2DA2" w:rsidRDefault="006C2DA2" w:rsidP="006C2DA2">
            <w:pPr>
              <w:pStyle w:val="Lijstalinea"/>
              <w:numPr>
                <w:ilvl w:val="0"/>
                <w:numId w:val="11"/>
              </w:numPr>
              <w:cnfStyle w:val="000000100000" w:firstRow="0" w:lastRow="0" w:firstColumn="0" w:lastColumn="0" w:oddVBand="0" w:evenVBand="0" w:oddHBand="1" w:evenHBand="0" w:firstRowFirstColumn="0" w:firstRowLastColumn="0" w:lastRowFirstColumn="0" w:lastRowLastColumn="0"/>
            </w:pPr>
            <w:r>
              <w:t xml:space="preserve">De gebruiker klikt op </w:t>
            </w:r>
            <w:proofErr w:type="spellStart"/>
            <w:r>
              <w:t>create</w:t>
            </w:r>
            <w:proofErr w:type="spellEnd"/>
            <w:r>
              <w:t xml:space="preserve"> project.</w:t>
            </w:r>
          </w:p>
          <w:p w14:paraId="7F1C630D" w14:textId="77777777" w:rsidR="006C2DA2" w:rsidRDefault="006C2DA2" w:rsidP="006C2DA2">
            <w:pPr>
              <w:pStyle w:val="Lijstalinea"/>
              <w:numPr>
                <w:ilvl w:val="0"/>
                <w:numId w:val="11"/>
              </w:numPr>
              <w:cnfStyle w:val="000000100000" w:firstRow="0" w:lastRow="0" w:firstColumn="0" w:lastColumn="0" w:oddVBand="0" w:evenVBand="0" w:oddHBand="1" w:evenHBand="0" w:firstRowFirstColumn="0" w:firstRowLastColumn="0" w:lastRowFirstColumn="0" w:lastRowLastColumn="0"/>
            </w:pPr>
            <w:r>
              <w:t>Het project wordt succesvol gemaakt</w:t>
            </w:r>
          </w:p>
          <w:p w14:paraId="7058F2B1" w14:textId="173679AB" w:rsidR="00650DC8" w:rsidRDefault="00650DC8" w:rsidP="006C2DA2">
            <w:pPr>
              <w:ind w:left="360"/>
              <w:cnfStyle w:val="000000100000" w:firstRow="0" w:lastRow="0" w:firstColumn="0" w:lastColumn="0" w:oddVBand="0" w:evenVBand="0" w:oddHBand="1" w:evenHBand="0" w:firstRowFirstColumn="0" w:firstRowLastColumn="0" w:lastRowFirstColumn="0" w:lastRowLastColumn="0"/>
            </w:pPr>
          </w:p>
        </w:tc>
      </w:tr>
    </w:tbl>
    <w:p w14:paraId="4DC23AC9" w14:textId="77777777" w:rsidR="00F12BAC" w:rsidRDefault="00F12BAC" w:rsidP="00B34F95"/>
    <w:p w14:paraId="16AE477B" w14:textId="77777777" w:rsidR="00823166" w:rsidRDefault="00823166" w:rsidP="00B34F95"/>
    <w:p w14:paraId="17928CF9" w14:textId="77777777" w:rsidR="00477445" w:rsidRDefault="00477445" w:rsidP="00B34F95"/>
    <w:p w14:paraId="1064C38F" w14:textId="77777777" w:rsidR="00477445" w:rsidRDefault="00477445" w:rsidP="00B34F95"/>
    <w:p w14:paraId="0DED2D83" w14:textId="18D1D866" w:rsidR="009D6D8A" w:rsidRDefault="009D6D8A" w:rsidP="009D6D8A">
      <w:pPr>
        <w:pStyle w:val="Bijschrift"/>
        <w:keepNext/>
      </w:pPr>
      <w:r>
        <w:lastRenderedPageBreak/>
        <w:t xml:space="preserve">Tabel </w:t>
      </w:r>
      <w:r>
        <w:fldChar w:fldCharType="begin"/>
      </w:r>
      <w:r>
        <w:instrText>SEQ Tabel \* ARABIC</w:instrText>
      </w:r>
      <w:r>
        <w:fldChar w:fldCharType="separate"/>
      </w:r>
      <w:r w:rsidR="00310373">
        <w:rPr>
          <w:noProof/>
        </w:rPr>
        <w:t>4</w:t>
      </w:r>
      <w:r>
        <w:fldChar w:fldCharType="end"/>
      </w:r>
      <w:r w:rsidRPr="008615C6">
        <w:t xml:space="preserve"> Test </w:t>
      </w:r>
      <w:r>
        <w:t>4</w:t>
      </w:r>
    </w:p>
    <w:tbl>
      <w:tblPr>
        <w:tblStyle w:val="Rastertabel4-Accent5"/>
        <w:tblW w:w="0" w:type="auto"/>
        <w:tblLook w:val="04A0" w:firstRow="1" w:lastRow="0" w:firstColumn="1" w:lastColumn="0" w:noHBand="0" w:noVBand="1"/>
      </w:tblPr>
      <w:tblGrid>
        <w:gridCol w:w="4531"/>
        <w:gridCol w:w="4531"/>
      </w:tblGrid>
      <w:tr w:rsidR="00F12BAC" w14:paraId="7650F407" w14:textId="77777777" w:rsidTr="00EC07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6CA5548" w14:textId="148958F9" w:rsidR="00F12BAC" w:rsidRDefault="00F12BAC" w:rsidP="00EC07BB">
            <w:r>
              <w:t>Test 4</w:t>
            </w:r>
          </w:p>
        </w:tc>
        <w:tc>
          <w:tcPr>
            <w:tcW w:w="4531" w:type="dxa"/>
          </w:tcPr>
          <w:p w14:paraId="7B3689CA" w14:textId="77E0C132" w:rsidR="00F12BAC" w:rsidRDefault="00DA5D5A" w:rsidP="00EC07BB">
            <w:pPr>
              <w:cnfStyle w:val="100000000000" w:firstRow="1" w:lastRow="0" w:firstColumn="0" w:lastColumn="0" w:oddVBand="0" w:evenVBand="0" w:oddHBand="0" w:evenHBand="0" w:firstRowFirstColumn="0" w:firstRowLastColumn="0" w:lastRowFirstColumn="0" w:lastRowLastColumn="0"/>
            </w:pPr>
            <w:r>
              <w:t>De gebruiker voert een Nummer</w:t>
            </w:r>
            <w:r w:rsidR="00777412">
              <w:t>/special teken</w:t>
            </w:r>
            <w:r>
              <w:t xml:space="preserve"> bij de naam in</w:t>
            </w:r>
            <w:r w:rsidR="007F29D1">
              <w:t>.</w:t>
            </w:r>
          </w:p>
        </w:tc>
      </w:tr>
      <w:tr w:rsidR="00F12BAC" w14:paraId="337F0726" w14:textId="77777777" w:rsidTr="00EC0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AAEB53E" w14:textId="77777777" w:rsidR="00F12BAC" w:rsidRDefault="00F12BAC" w:rsidP="00EC07BB">
            <w:r>
              <w:t>Omschrijving</w:t>
            </w:r>
          </w:p>
        </w:tc>
        <w:tc>
          <w:tcPr>
            <w:tcW w:w="4531" w:type="dxa"/>
          </w:tcPr>
          <w:p w14:paraId="3B6BD960" w14:textId="59F3251A" w:rsidR="00F12BAC" w:rsidRDefault="00F12BAC" w:rsidP="00EC07BB">
            <w:pPr>
              <w:cnfStyle w:val="000000100000" w:firstRow="0" w:lastRow="0" w:firstColumn="0" w:lastColumn="0" w:oddVBand="0" w:evenVBand="0" w:oddHBand="1" w:evenHBand="0" w:firstRowFirstColumn="0" w:firstRowLastColumn="0" w:lastRowFirstColumn="0" w:lastRowLastColumn="0"/>
            </w:pPr>
            <w:r>
              <w:t xml:space="preserve">De applicatie geeft een foutmelding, wanneer </w:t>
            </w:r>
            <w:r w:rsidR="00594E4F">
              <w:t>de ingevulde naam een Nummer</w:t>
            </w:r>
            <w:r w:rsidR="00777412">
              <w:t>/speciaal teken bevat.</w:t>
            </w:r>
          </w:p>
        </w:tc>
      </w:tr>
      <w:tr w:rsidR="00F12BAC" w14:paraId="7A4C5F95" w14:textId="77777777" w:rsidTr="00EC07BB">
        <w:tc>
          <w:tcPr>
            <w:cnfStyle w:val="001000000000" w:firstRow="0" w:lastRow="0" w:firstColumn="1" w:lastColumn="0" w:oddVBand="0" w:evenVBand="0" w:oddHBand="0" w:evenHBand="0" w:firstRowFirstColumn="0" w:firstRowLastColumn="0" w:lastRowFirstColumn="0" w:lastRowLastColumn="0"/>
            <w:tcW w:w="4531" w:type="dxa"/>
          </w:tcPr>
          <w:p w14:paraId="2B421D64" w14:textId="77777777" w:rsidR="00F12BAC" w:rsidRDefault="00F12BAC" w:rsidP="00EC07BB">
            <w:r>
              <w:t>Verwacht resultaat</w:t>
            </w:r>
          </w:p>
        </w:tc>
        <w:tc>
          <w:tcPr>
            <w:tcW w:w="4531" w:type="dxa"/>
          </w:tcPr>
          <w:p w14:paraId="226E3DFA" w14:textId="77777777" w:rsidR="00F12BAC" w:rsidRDefault="00F12BAC" w:rsidP="00EC07BB">
            <w:pPr>
              <w:cnfStyle w:val="000000000000" w:firstRow="0" w:lastRow="0" w:firstColumn="0" w:lastColumn="0" w:oddVBand="0" w:evenVBand="0" w:oddHBand="0" w:evenHBand="0" w:firstRowFirstColumn="0" w:firstRowLastColumn="0" w:lastRowFirstColumn="0" w:lastRowLastColumn="0"/>
            </w:pPr>
            <w:r>
              <w:t>De applicatie geeft een foutmelding.</w:t>
            </w:r>
          </w:p>
        </w:tc>
      </w:tr>
      <w:tr w:rsidR="00F12BAC" w14:paraId="74FA1F2A" w14:textId="77777777" w:rsidTr="00EC0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EFBC712" w14:textId="77777777" w:rsidR="00F12BAC" w:rsidRDefault="00F12BAC" w:rsidP="00EC07BB">
            <w:r>
              <w:t>Handelingen</w:t>
            </w:r>
          </w:p>
        </w:tc>
        <w:tc>
          <w:tcPr>
            <w:tcW w:w="4531" w:type="dxa"/>
          </w:tcPr>
          <w:p w14:paraId="2F4B5D15" w14:textId="21710F60" w:rsidR="00F12BAC" w:rsidRDefault="00F12BAC" w:rsidP="00777412">
            <w:pPr>
              <w:pStyle w:val="Lijstalinea"/>
              <w:numPr>
                <w:ilvl w:val="0"/>
                <w:numId w:val="12"/>
              </w:numPr>
              <w:cnfStyle w:val="000000100000" w:firstRow="0" w:lastRow="0" w:firstColumn="0" w:lastColumn="0" w:oddVBand="0" w:evenVBand="0" w:oddHBand="1" w:evenHBand="0" w:firstRowFirstColumn="0" w:firstRowLastColumn="0" w:lastRowFirstColumn="0" w:lastRowLastColumn="0"/>
            </w:pPr>
            <w:r>
              <w:t xml:space="preserve">De </w:t>
            </w:r>
            <w:r w:rsidR="00777412">
              <w:t>gebruiker vult een naam in met een nummer of special teken.</w:t>
            </w:r>
          </w:p>
          <w:p w14:paraId="09817120" w14:textId="77777777" w:rsidR="00777412" w:rsidRDefault="00777412" w:rsidP="00777412">
            <w:pPr>
              <w:pStyle w:val="Lijstalinea"/>
              <w:numPr>
                <w:ilvl w:val="0"/>
                <w:numId w:val="12"/>
              </w:numPr>
              <w:cnfStyle w:val="000000100000" w:firstRow="0" w:lastRow="0" w:firstColumn="0" w:lastColumn="0" w:oddVBand="0" w:evenVBand="0" w:oddHBand="1" w:evenHBand="0" w:firstRowFirstColumn="0" w:firstRowLastColumn="0" w:lastRowFirstColumn="0" w:lastRowLastColumn="0"/>
            </w:pPr>
            <w:r>
              <w:t>De gebruiker klikt op enter</w:t>
            </w:r>
          </w:p>
          <w:p w14:paraId="45DD8A9A" w14:textId="05EB7B62" w:rsidR="00777412" w:rsidRDefault="00777412" w:rsidP="00777412">
            <w:pPr>
              <w:pStyle w:val="Lijstalinea"/>
              <w:numPr>
                <w:ilvl w:val="0"/>
                <w:numId w:val="12"/>
              </w:numPr>
              <w:cnfStyle w:val="000000100000" w:firstRow="0" w:lastRow="0" w:firstColumn="0" w:lastColumn="0" w:oddVBand="0" w:evenVBand="0" w:oddHBand="1" w:evenHBand="0" w:firstRowFirstColumn="0" w:firstRowLastColumn="0" w:lastRowFirstColumn="0" w:lastRowLastColumn="0"/>
            </w:pPr>
            <w:r>
              <w:t>De webapplicatie geeft een error</w:t>
            </w:r>
          </w:p>
          <w:p w14:paraId="793EB030" w14:textId="34933738" w:rsidR="00F12BAC" w:rsidRDefault="00777412" w:rsidP="00777412">
            <w:pPr>
              <w:pStyle w:val="Lijstalinea"/>
              <w:numPr>
                <w:ilvl w:val="0"/>
                <w:numId w:val="12"/>
              </w:numPr>
              <w:cnfStyle w:val="000000100000" w:firstRow="0" w:lastRow="0" w:firstColumn="0" w:lastColumn="0" w:oddVBand="0" w:evenVBand="0" w:oddHBand="1" w:evenHBand="0" w:firstRowFirstColumn="0" w:firstRowLastColumn="0" w:lastRowFirstColumn="0" w:lastRowLastColumn="0"/>
            </w:pPr>
            <w:r>
              <w:t>De gebruiker moet de naam wijzigen.</w:t>
            </w:r>
          </w:p>
        </w:tc>
      </w:tr>
    </w:tbl>
    <w:p w14:paraId="256CDC5E" w14:textId="0F373A33" w:rsidR="00981B28" w:rsidRDefault="00981B28" w:rsidP="00981B28">
      <w:pPr>
        <w:pStyle w:val="Kop2"/>
        <w:numPr>
          <w:ilvl w:val="0"/>
          <w:numId w:val="0"/>
        </w:numPr>
        <w:ind w:left="539" w:hanging="539"/>
      </w:pPr>
    </w:p>
    <w:p w14:paraId="56F8BA7D" w14:textId="0C94E6FB" w:rsidR="00981B28" w:rsidRDefault="00981B28" w:rsidP="00981B28">
      <w:pPr>
        <w:pStyle w:val="Kop2"/>
        <w:numPr>
          <w:ilvl w:val="0"/>
          <w:numId w:val="0"/>
        </w:numPr>
        <w:ind w:left="539" w:hanging="539"/>
      </w:pPr>
    </w:p>
    <w:p w14:paraId="3543369E" w14:textId="77777777" w:rsidR="00981B28" w:rsidRDefault="00981B28" w:rsidP="00723E30">
      <w:pPr>
        <w:pStyle w:val="Kop2"/>
        <w:numPr>
          <w:ilvl w:val="0"/>
          <w:numId w:val="0"/>
        </w:numPr>
      </w:pPr>
    </w:p>
    <w:p w14:paraId="61D3B885" w14:textId="6F63F8C4" w:rsidR="00B34F95" w:rsidRDefault="00B34F95" w:rsidP="00723E30">
      <w:pPr>
        <w:pStyle w:val="Kop2"/>
      </w:pPr>
      <w:r>
        <w:t>Testresultaten</w:t>
      </w:r>
    </w:p>
    <w:p w14:paraId="3F691BD5" w14:textId="73E4309B" w:rsidR="009D6D8A" w:rsidRDefault="006E5211" w:rsidP="00B64B8D">
      <w:r>
        <w:t>In</w:t>
      </w:r>
      <w:r w:rsidR="00B64B8D">
        <w:t xml:space="preserve"> de onderstaande tabel </w:t>
      </w:r>
      <w:r>
        <w:t>zijn de testresultaten te zien</w:t>
      </w:r>
      <w:r w:rsidR="00B64B8D">
        <w:t>.</w:t>
      </w:r>
    </w:p>
    <w:tbl>
      <w:tblPr>
        <w:tblStyle w:val="Rastertabel4-Accent5"/>
        <w:tblW w:w="9107" w:type="dxa"/>
        <w:tblLook w:val="04A0" w:firstRow="1" w:lastRow="0" w:firstColumn="1" w:lastColumn="0" w:noHBand="0" w:noVBand="1"/>
      </w:tblPr>
      <w:tblGrid>
        <w:gridCol w:w="3035"/>
        <w:gridCol w:w="3036"/>
        <w:gridCol w:w="3036"/>
      </w:tblGrid>
      <w:tr w:rsidR="0010400C" w14:paraId="44BF49DF" w14:textId="77777777" w:rsidTr="00C12D9F">
        <w:trPr>
          <w:cnfStyle w:val="100000000000" w:firstRow="1" w:lastRow="0" w:firstColumn="0" w:lastColumn="0" w:oddVBand="0" w:evenVBand="0" w:oddHBand="0"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035" w:type="dxa"/>
          </w:tcPr>
          <w:p w14:paraId="006E77C3" w14:textId="641957B0" w:rsidR="0010400C" w:rsidRDefault="0010400C" w:rsidP="00B34F95">
            <w:r>
              <w:t>Testnaam</w:t>
            </w:r>
          </w:p>
        </w:tc>
        <w:tc>
          <w:tcPr>
            <w:tcW w:w="3036" w:type="dxa"/>
          </w:tcPr>
          <w:p w14:paraId="28F529A4" w14:textId="141EC173" w:rsidR="0010400C" w:rsidRDefault="0010400C" w:rsidP="00B34F95">
            <w:pPr>
              <w:cnfStyle w:val="100000000000" w:firstRow="1" w:lastRow="0" w:firstColumn="0" w:lastColumn="0" w:oddVBand="0" w:evenVBand="0" w:oddHBand="0" w:evenHBand="0" w:firstRowFirstColumn="0" w:firstRowLastColumn="0" w:lastRowFirstColumn="0" w:lastRowLastColumn="0"/>
            </w:pPr>
            <w:r>
              <w:t>Daadwerkelijk resultaat</w:t>
            </w:r>
          </w:p>
        </w:tc>
        <w:tc>
          <w:tcPr>
            <w:tcW w:w="3036" w:type="dxa"/>
          </w:tcPr>
          <w:p w14:paraId="604B5316" w14:textId="372DB840" w:rsidR="0010400C" w:rsidRDefault="0010400C" w:rsidP="00B34F95">
            <w:pPr>
              <w:cnfStyle w:val="100000000000" w:firstRow="1" w:lastRow="0" w:firstColumn="0" w:lastColumn="0" w:oddVBand="0" w:evenVBand="0" w:oddHBand="0" w:evenHBand="0" w:firstRowFirstColumn="0" w:firstRowLastColumn="0" w:lastRowFirstColumn="0" w:lastRowLastColumn="0"/>
            </w:pPr>
            <w:r>
              <w:t>Toelichting</w:t>
            </w:r>
          </w:p>
        </w:tc>
      </w:tr>
      <w:tr w:rsidR="0010400C" w14:paraId="6E173849" w14:textId="77777777" w:rsidTr="00C12D9F">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3035" w:type="dxa"/>
          </w:tcPr>
          <w:p w14:paraId="7981CE1E" w14:textId="09924B70" w:rsidR="0010400C" w:rsidRDefault="006705A5" w:rsidP="00B34F95">
            <w:r>
              <w:t xml:space="preserve">Succesvol </w:t>
            </w:r>
            <w:r w:rsidR="00804FF5">
              <w:t>één naam invoegen</w:t>
            </w:r>
            <w:r w:rsidR="00C12071">
              <w:t>.</w:t>
            </w:r>
          </w:p>
        </w:tc>
        <w:tc>
          <w:tcPr>
            <w:tcW w:w="3036" w:type="dxa"/>
            <w:shd w:val="clear" w:color="auto" w:fill="C5E0B3" w:themeFill="accent6" w:themeFillTint="66"/>
          </w:tcPr>
          <w:p w14:paraId="03CD5A80" w14:textId="71B18D82" w:rsidR="0010400C" w:rsidRDefault="006705A5" w:rsidP="00B34F95">
            <w:pPr>
              <w:cnfStyle w:val="000000100000" w:firstRow="0" w:lastRow="0" w:firstColumn="0" w:lastColumn="0" w:oddVBand="0" w:evenVBand="0" w:oddHBand="1" w:evenHBand="0" w:firstRowFirstColumn="0" w:firstRowLastColumn="0" w:lastRowFirstColumn="0" w:lastRowLastColumn="0"/>
            </w:pPr>
            <w:r>
              <w:t>Zoals verwacht</w:t>
            </w:r>
            <w:r w:rsidR="00643767">
              <w:t>.</w:t>
            </w:r>
          </w:p>
        </w:tc>
        <w:tc>
          <w:tcPr>
            <w:tcW w:w="3036" w:type="dxa"/>
          </w:tcPr>
          <w:p w14:paraId="78158EE1" w14:textId="77777777" w:rsidR="0010400C" w:rsidRDefault="0010400C" w:rsidP="00B34F95">
            <w:pPr>
              <w:cnfStyle w:val="000000100000" w:firstRow="0" w:lastRow="0" w:firstColumn="0" w:lastColumn="0" w:oddVBand="0" w:evenVBand="0" w:oddHBand="1" w:evenHBand="0" w:firstRowFirstColumn="0" w:firstRowLastColumn="0" w:lastRowFirstColumn="0" w:lastRowLastColumn="0"/>
            </w:pPr>
          </w:p>
        </w:tc>
      </w:tr>
      <w:tr w:rsidR="006705A5" w14:paraId="5AC4FD09" w14:textId="77777777" w:rsidTr="00C12D9F">
        <w:trPr>
          <w:trHeight w:val="530"/>
        </w:trPr>
        <w:tc>
          <w:tcPr>
            <w:cnfStyle w:val="001000000000" w:firstRow="0" w:lastRow="0" w:firstColumn="1" w:lastColumn="0" w:oddVBand="0" w:evenVBand="0" w:oddHBand="0" w:evenHBand="0" w:firstRowFirstColumn="0" w:firstRowLastColumn="0" w:lastRowFirstColumn="0" w:lastRowLastColumn="0"/>
            <w:tcW w:w="3035" w:type="dxa"/>
          </w:tcPr>
          <w:p w14:paraId="620F2CB7" w14:textId="2E5B5F86" w:rsidR="006705A5" w:rsidRDefault="00804FF5" w:rsidP="00B34F95">
            <w:r>
              <w:t>Succesvol meerdere namen met , invoe</w:t>
            </w:r>
            <w:r w:rsidR="007F29D1">
              <w:t>g</w:t>
            </w:r>
            <w:r>
              <w:t>en</w:t>
            </w:r>
            <w:r w:rsidR="00C12071">
              <w:t>.</w:t>
            </w:r>
          </w:p>
        </w:tc>
        <w:tc>
          <w:tcPr>
            <w:tcW w:w="3036" w:type="dxa"/>
            <w:shd w:val="clear" w:color="auto" w:fill="C5E0B3" w:themeFill="accent6" w:themeFillTint="66"/>
          </w:tcPr>
          <w:p w14:paraId="7B334277" w14:textId="7C18CFCD" w:rsidR="006705A5" w:rsidRDefault="00804FF5" w:rsidP="00B34F95">
            <w:pPr>
              <w:cnfStyle w:val="000000000000" w:firstRow="0" w:lastRow="0" w:firstColumn="0" w:lastColumn="0" w:oddVBand="0" w:evenVBand="0" w:oddHBand="0" w:evenHBand="0" w:firstRowFirstColumn="0" w:firstRowLastColumn="0" w:lastRowFirstColumn="0" w:lastRowLastColumn="0"/>
            </w:pPr>
            <w:r>
              <w:t>Zoals verwacht.</w:t>
            </w:r>
          </w:p>
        </w:tc>
        <w:tc>
          <w:tcPr>
            <w:tcW w:w="3036" w:type="dxa"/>
          </w:tcPr>
          <w:p w14:paraId="7889D533" w14:textId="7B0A1DD7" w:rsidR="006705A5" w:rsidRDefault="006705A5" w:rsidP="00B34F95">
            <w:pPr>
              <w:cnfStyle w:val="000000000000" w:firstRow="0" w:lastRow="0" w:firstColumn="0" w:lastColumn="0" w:oddVBand="0" w:evenVBand="0" w:oddHBand="0" w:evenHBand="0" w:firstRowFirstColumn="0" w:firstRowLastColumn="0" w:lastRowFirstColumn="0" w:lastRowLastColumn="0"/>
            </w:pPr>
          </w:p>
        </w:tc>
      </w:tr>
      <w:tr w:rsidR="0010400C" w14:paraId="29A2D01C" w14:textId="77777777" w:rsidTr="00C12D9F">
        <w:trPr>
          <w:cnfStyle w:val="000000100000" w:firstRow="0" w:lastRow="0" w:firstColumn="0" w:lastColumn="0" w:oddVBand="0" w:evenVBand="0" w:oddHBand="1" w:evenHBand="0" w:firstRowFirstColumn="0" w:firstRowLastColumn="0" w:lastRowFirstColumn="0" w:lastRowLastColumn="0"/>
          <w:trHeight w:val="808"/>
        </w:trPr>
        <w:tc>
          <w:tcPr>
            <w:cnfStyle w:val="001000000000" w:firstRow="0" w:lastRow="0" w:firstColumn="1" w:lastColumn="0" w:oddVBand="0" w:evenVBand="0" w:oddHBand="0" w:evenHBand="0" w:firstRowFirstColumn="0" w:firstRowLastColumn="0" w:lastRowFirstColumn="0" w:lastRowLastColumn="0"/>
            <w:tcW w:w="3035" w:type="dxa"/>
          </w:tcPr>
          <w:p w14:paraId="0BD72DC0" w14:textId="7D9A88F5" w:rsidR="0010400C" w:rsidRDefault="00C12071" w:rsidP="00B34F95">
            <w:r>
              <w:t>Naam met – erin invoegen.</w:t>
            </w:r>
          </w:p>
        </w:tc>
        <w:tc>
          <w:tcPr>
            <w:tcW w:w="3036" w:type="dxa"/>
            <w:shd w:val="clear" w:color="auto" w:fill="E0B7B4"/>
          </w:tcPr>
          <w:p w14:paraId="5902E183" w14:textId="22B971A0" w:rsidR="0010400C" w:rsidRDefault="000550B0" w:rsidP="00B34F95">
            <w:pPr>
              <w:cnfStyle w:val="000000100000" w:firstRow="0" w:lastRow="0" w:firstColumn="0" w:lastColumn="0" w:oddVBand="0" w:evenVBand="0" w:oddHBand="1" w:evenHBand="0" w:firstRowFirstColumn="0" w:firstRowLastColumn="0" w:lastRowFirstColumn="0" w:lastRowLastColumn="0"/>
            </w:pPr>
            <w:r>
              <w:t xml:space="preserve">De applicatie </w:t>
            </w:r>
            <w:r w:rsidR="00C12071">
              <w:t xml:space="preserve">ziet de – niet als </w:t>
            </w:r>
            <w:r w:rsidR="00B27AAD">
              <w:t xml:space="preserve">een </w:t>
            </w:r>
            <w:r w:rsidR="001F0DE0">
              <w:t>valide teken</w:t>
            </w:r>
          </w:p>
        </w:tc>
        <w:tc>
          <w:tcPr>
            <w:tcW w:w="3036" w:type="dxa"/>
          </w:tcPr>
          <w:p w14:paraId="5E92325C" w14:textId="26B7E534" w:rsidR="0010400C" w:rsidRDefault="001F0DE0" w:rsidP="00B34F95">
            <w:pPr>
              <w:cnfStyle w:val="000000100000" w:firstRow="0" w:lastRow="0" w:firstColumn="0" w:lastColumn="0" w:oddVBand="0" w:evenVBand="0" w:oddHBand="1" w:evenHBand="0" w:firstRowFirstColumn="0" w:firstRowLastColumn="0" w:lastRowFirstColumn="0" w:lastRowLastColumn="0"/>
            </w:pPr>
            <w:r>
              <w:t xml:space="preserve">Dit </w:t>
            </w:r>
            <w:r w:rsidR="007F29D1">
              <w:t xml:space="preserve">is een </w:t>
            </w:r>
            <w:proofErr w:type="spellStart"/>
            <w:r w:rsidR="007F29D1">
              <w:t>oversight</w:t>
            </w:r>
            <w:proofErr w:type="spellEnd"/>
            <w:r w:rsidR="007F29D1">
              <w:t xml:space="preserve"> en moet nog worden geïmplementeerd.</w:t>
            </w:r>
          </w:p>
        </w:tc>
      </w:tr>
      <w:tr w:rsidR="00C12D9F" w14:paraId="2C93CF6C" w14:textId="77777777" w:rsidTr="00C12D9F">
        <w:trPr>
          <w:trHeight w:val="808"/>
        </w:trPr>
        <w:tc>
          <w:tcPr>
            <w:cnfStyle w:val="001000000000" w:firstRow="0" w:lastRow="0" w:firstColumn="1" w:lastColumn="0" w:oddVBand="0" w:evenVBand="0" w:oddHBand="0" w:evenHBand="0" w:firstRowFirstColumn="0" w:firstRowLastColumn="0" w:lastRowFirstColumn="0" w:lastRowLastColumn="0"/>
            <w:tcW w:w="3035" w:type="dxa"/>
          </w:tcPr>
          <w:p w14:paraId="66169018" w14:textId="4A383A6B" w:rsidR="00C12D9F" w:rsidRDefault="00C12D9F" w:rsidP="00C12D9F">
            <w:r>
              <w:t>De gebruiker voert een Nummer/special teken bij de naam in.</w:t>
            </w:r>
          </w:p>
        </w:tc>
        <w:tc>
          <w:tcPr>
            <w:tcW w:w="3036" w:type="dxa"/>
            <w:shd w:val="clear" w:color="auto" w:fill="C5E0B3" w:themeFill="accent6" w:themeFillTint="66"/>
          </w:tcPr>
          <w:p w14:paraId="0AA2E554" w14:textId="6224458F" w:rsidR="00C12D9F" w:rsidRDefault="00C12D9F" w:rsidP="00C12D9F">
            <w:pPr>
              <w:cnfStyle w:val="000000000000" w:firstRow="0" w:lastRow="0" w:firstColumn="0" w:lastColumn="0" w:oddVBand="0" w:evenVBand="0" w:oddHBand="0" w:evenHBand="0" w:firstRowFirstColumn="0" w:firstRowLastColumn="0" w:lastRowFirstColumn="0" w:lastRowLastColumn="0"/>
            </w:pPr>
            <w:r>
              <w:t>Zoals verwacht.</w:t>
            </w:r>
          </w:p>
        </w:tc>
        <w:tc>
          <w:tcPr>
            <w:tcW w:w="3036" w:type="dxa"/>
          </w:tcPr>
          <w:p w14:paraId="26447D9E" w14:textId="248D6BAC" w:rsidR="00C12D9F" w:rsidRDefault="00C12D9F" w:rsidP="00C12D9F">
            <w:pPr>
              <w:cnfStyle w:val="000000000000" w:firstRow="0" w:lastRow="0" w:firstColumn="0" w:lastColumn="0" w:oddVBand="0" w:evenVBand="0" w:oddHBand="0" w:evenHBand="0" w:firstRowFirstColumn="0" w:firstRowLastColumn="0" w:lastRowFirstColumn="0" w:lastRowLastColumn="0"/>
            </w:pPr>
          </w:p>
        </w:tc>
      </w:tr>
    </w:tbl>
    <w:p w14:paraId="423CBEA2" w14:textId="09F311B8" w:rsidR="00A339CE" w:rsidRDefault="00C93754" w:rsidP="00C93754">
      <w:pPr>
        <w:pStyle w:val="Kop1"/>
        <w:numPr>
          <w:ilvl w:val="0"/>
          <w:numId w:val="0"/>
        </w:numPr>
        <w:ind w:left="539" w:hanging="539"/>
      </w:pPr>
      <w:r>
        <w:t>4.Opslagtest</w:t>
      </w:r>
    </w:p>
    <w:p w14:paraId="4DC8F0EA" w14:textId="201078EA" w:rsidR="005A3FAA" w:rsidRPr="005A3FAA" w:rsidRDefault="005A3FAA" w:rsidP="005A3FAA">
      <w:pPr>
        <w:rPr>
          <w:b/>
          <w:bCs/>
        </w:rPr>
      </w:pPr>
      <w:r w:rsidRPr="005A3FAA">
        <w:rPr>
          <w:b/>
          <w:bCs/>
        </w:rPr>
        <w:t>4.1</w:t>
      </w:r>
      <w:r w:rsidR="009E24A6">
        <w:rPr>
          <w:b/>
          <w:bCs/>
        </w:rPr>
        <w:t xml:space="preserve">     </w:t>
      </w:r>
      <w:r w:rsidRPr="005A3FAA">
        <w:rPr>
          <w:b/>
          <w:bCs/>
        </w:rPr>
        <w:t>testplan</w:t>
      </w:r>
    </w:p>
    <w:p w14:paraId="7977D077" w14:textId="148843A3" w:rsidR="007D4571" w:rsidRDefault="007D4571" w:rsidP="005A3FAA">
      <w:r>
        <w:t>Om de opslagtest uit te voeren wordt er één simpele test uitgevoerd door een testproject aan te maken een correcte naam in te voeren en te checken of dit project correct wordt aangemaakt en opgeslagen.</w:t>
      </w:r>
    </w:p>
    <w:p w14:paraId="1F3CB307" w14:textId="7BA7A550" w:rsidR="0076519B" w:rsidRDefault="0076519B" w:rsidP="005A3FAA"/>
    <w:p w14:paraId="602A7C28" w14:textId="77777777" w:rsidR="0076519B" w:rsidRDefault="0076519B" w:rsidP="005A3FAA"/>
    <w:p w14:paraId="20AE5964" w14:textId="66C18B74" w:rsidR="0076519B" w:rsidRDefault="0076519B" w:rsidP="005A3FAA"/>
    <w:p w14:paraId="5BBB373E" w14:textId="4866439E" w:rsidR="0076519B" w:rsidRDefault="0076519B" w:rsidP="005A3FAA"/>
    <w:p w14:paraId="0455EA99" w14:textId="6443C2AE" w:rsidR="0076519B" w:rsidRDefault="0076519B" w:rsidP="005A3FAA"/>
    <w:p w14:paraId="294328F9" w14:textId="6E51F596" w:rsidR="0076519B" w:rsidRPr="00E252EB" w:rsidRDefault="00D43BC8" w:rsidP="005A3FAA">
      <w:pPr>
        <w:rPr>
          <w:b/>
          <w:bCs/>
        </w:rPr>
      </w:pPr>
      <w:r w:rsidRPr="00E252EB">
        <w:rPr>
          <w:b/>
          <w:bCs/>
        </w:rPr>
        <w:lastRenderedPageBreak/>
        <w:t>4.2 Uitvoering Opslagtest</w:t>
      </w:r>
    </w:p>
    <w:p w14:paraId="55226F02" w14:textId="6FF39563" w:rsidR="00D43BC8" w:rsidRDefault="00D43BC8" w:rsidP="005A3FAA">
      <w:r>
        <w:t>D</w:t>
      </w:r>
      <w:r w:rsidR="000F1C20">
        <w:t xml:space="preserve">e test word uitgevoerd door een test project aan te maken genaamd test 1 </w:t>
      </w:r>
    </w:p>
    <w:p w14:paraId="2B674E9E" w14:textId="5487CB14" w:rsidR="00F1358D" w:rsidRDefault="00F1358D" w:rsidP="00F1358D">
      <w:pPr>
        <w:pStyle w:val="Bijschrift"/>
        <w:keepNext/>
      </w:pPr>
      <w:r>
        <w:t xml:space="preserve">Tabel Test </w:t>
      </w:r>
    </w:p>
    <w:tbl>
      <w:tblPr>
        <w:tblStyle w:val="Rastertabel4-Accent5"/>
        <w:tblW w:w="0" w:type="auto"/>
        <w:tblLook w:val="04A0" w:firstRow="1" w:lastRow="0" w:firstColumn="1" w:lastColumn="0" w:noHBand="0" w:noVBand="1"/>
      </w:tblPr>
      <w:tblGrid>
        <w:gridCol w:w="4531"/>
        <w:gridCol w:w="4531"/>
      </w:tblGrid>
      <w:tr w:rsidR="00F1358D" w14:paraId="247EC749" w14:textId="77777777" w:rsidTr="006D19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53FDB84" w14:textId="473D900E" w:rsidR="00F1358D" w:rsidRDefault="00F1358D" w:rsidP="006D196A">
            <w:r>
              <w:t xml:space="preserve">Test </w:t>
            </w:r>
          </w:p>
        </w:tc>
        <w:tc>
          <w:tcPr>
            <w:tcW w:w="4531" w:type="dxa"/>
          </w:tcPr>
          <w:p w14:paraId="6DD521CE" w14:textId="1DA8B582" w:rsidR="00F1358D" w:rsidRPr="00D820D7" w:rsidRDefault="00F1358D" w:rsidP="006D196A">
            <w:pPr>
              <w:cnfStyle w:val="100000000000" w:firstRow="1" w:lastRow="0" w:firstColumn="0" w:lastColumn="0" w:oddVBand="0" w:evenVBand="0" w:oddHBand="0" w:evenHBand="0" w:firstRowFirstColumn="0" w:firstRowLastColumn="0" w:lastRowFirstColumn="0" w:lastRowLastColumn="0"/>
              <w:rPr>
                <w:b w:val="0"/>
                <w:bCs w:val="0"/>
              </w:rPr>
            </w:pPr>
            <w:r>
              <w:t xml:space="preserve">Succesvol </w:t>
            </w:r>
            <w:r w:rsidR="006335B8">
              <w:t xml:space="preserve">een project opslaan met correcte </w:t>
            </w:r>
            <w:proofErr w:type="spellStart"/>
            <w:r w:rsidR="006335B8">
              <w:t>regex</w:t>
            </w:r>
            <w:proofErr w:type="spellEnd"/>
            <w:r w:rsidR="006335B8">
              <w:t>.</w:t>
            </w:r>
          </w:p>
        </w:tc>
      </w:tr>
      <w:tr w:rsidR="00F1358D" w14:paraId="47C76369" w14:textId="77777777" w:rsidTr="006D1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EB00147" w14:textId="77777777" w:rsidR="00F1358D" w:rsidRDefault="00F1358D" w:rsidP="006D196A">
            <w:r>
              <w:t>Omschrijving</w:t>
            </w:r>
          </w:p>
        </w:tc>
        <w:tc>
          <w:tcPr>
            <w:tcW w:w="4531" w:type="dxa"/>
          </w:tcPr>
          <w:p w14:paraId="312DDEC1" w14:textId="24D47953" w:rsidR="00F1358D" w:rsidRDefault="00F1358D" w:rsidP="006D196A">
            <w:pPr>
              <w:cnfStyle w:val="000000100000" w:firstRow="0" w:lastRow="0" w:firstColumn="0" w:lastColumn="0" w:oddVBand="0" w:evenVBand="0" w:oddHBand="1" w:evenHBand="0" w:firstRowFirstColumn="0" w:firstRowLastColumn="0" w:lastRowFirstColumn="0" w:lastRowLastColumn="0"/>
            </w:pPr>
            <w:r>
              <w:t>De gebruiker kan, wanneer deze één naam juist invult, de naam op een correcte manier laten verwerken.</w:t>
            </w:r>
            <w:r w:rsidR="006335B8">
              <w:t xml:space="preserve"> En wordt het project</w:t>
            </w:r>
            <w:r w:rsidR="00C262F6">
              <w:t xml:space="preserve"> correct opgeslagen.</w:t>
            </w:r>
          </w:p>
        </w:tc>
      </w:tr>
    </w:tbl>
    <w:p w14:paraId="70EC5B65" w14:textId="4DBCA981" w:rsidR="00D43BC8" w:rsidRDefault="00D43BC8" w:rsidP="005A3FAA"/>
    <w:p w14:paraId="245BC008" w14:textId="07192790" w:rsidR="00E252EB" w:rsidRDefault="00E252EB" w:rsidP="00E252EB">
      <w:pPr>
        <w:rPr>
          <w:b/>
          <w:bCs/>
        </w:rPr>
      </w:pPr>
      <w:r>
        <w:rPr>
          <w:b/>
          <w:bCs/>
        </w:rPr>
        <w:t>4.3    Test resultaten.</w:t>
      </w:r>
    </w:p>
    <w:p w14:paraId="6EE2BD02" w14:textId="77777777" w:rsidR="00E252EB" w:rsidRDefault="00E252EB" w:rsidP="00E252EB">
      <w:r>
        <w:t>In de onderstaande tabel zijn de testresultaten te zien.</w:t>
      </w:r>
    </w:p>
    <w:tbl>
      <w:tblPr>
        <w:tblStyle w:val="Rastertabel4-Accent5"/>
        <w:tblW w:w="9107" w:type="dxa"/>
        <w:tblLook w:val="04A0" w:firstRow="1" w:lastRow="0" w:firstColumn="1" w:lastColumn="0" w:noHBand="0" w:noVBand="1"/>
      </w:tblPr>
      <w:tblGrid>
        <w:gridCol w:w="3035"/>
        <w:gridCol w:w="3036"/>
        <w:gridCol w:w="3036"/>
      </w:tblGrid>
      <w:tr w:rsidR="00E252EB" w14:paraId="574DA424" w14:textId="77777777" w:rsidTr="006D196A">
        <w:trPr>
          <w:cnfStyle w:val="100000000000" w:firstRow="1" w:lastRow="0" w:firstColumn="0" w:lastColumn="0" w:oddVBand="0" w:evenVBand="0" w:oddHBand="0"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035" w:type="dxa"/>
          </w:tcPr>
          <w:p w14:paraId="0B79E838" w14:textId="77777777" w:rsidR="00E252EB" w:rsidRDefault="00E252EB" w:rsidP="006D196A">
            <w:r>
              <w:t>Testnaam</w:t>
            </w:r>
          </w:p>
        </w:tc>
        <w:tc>
          <w:tcPr>
            <w:tcW w:w="3036" w:type="dxa"/>
          </w:tcPr>
          <w:p w14:paraId="5ECE74CC" w14:textId="77777777" w:rsidR="00E252EB" w:rsidRDefault="00E252EB" w:rsidP="006D196A">
            <w:pPr>
              <w:cnfStyle w:val="100000000000" w:firstRow="1" w:lastRow="0" w:firstColumn="0" w:lastColumn="0" w:oddVBand="0" w:evenVBand="0" w:oddHBand="0" w:evenHBand="0" w:firstRowFirstColumn="0" w:firstRowLastColumn="0" w:lastRowFirstColumn="0" w:lastRowLastColumn="0"/>
            </w:pPr>
            <w:r>
              <w:t>Daadwerkelijk resultaat</w:t>
            </w:r>
          </w:p>
        </w:tc>
        <w:tc>
          <w:tcPr>
            <w:tcW w:w="3036" w:type="dxa"/>
          </w:tcPr>
          <w:p w14:paraId="3163A8C0" w14:textId="77777777" w:rsidR="00E252EB" w:rsidRDefault="00E252EB" w:rsidP="006D196A">
            <w:pPr>
              <w:cnfStyle w:val="100000000000" w:firstRow="1" w:lastRow="0" w:firstColumn="0" w:lastColumn="0" w:oddVBand="0" w:evenVBand="0" w:oddHBand="0" w:evenHBand="0" w:firstRowFirstColumn="0" w:firstRowLastColumn="0" w:lastRowFirstColumn="0" w:lastRowLastColumn="0"/>
            </w:pPr>
            <w:r>
              <w:t>Toelichting</w:t>
            </w:r>
          </w:p>
        </w:tc>
      </w:tr>
      <w:tr w:rsidR="00E252EB" w14:paraId="5AA12F00" w14:textId="77777777" w:rsidTr="006D196A">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3035" w:type="dxa"/>
          </w:tcPr>
          <w:p w14:paraId="589EE37A" w14:textId="77777777" w:rsidR="00E252EB" w:rsidRDefault="00E252EB" w:rsidP="006D196A">
            <w:r>
              <w:t>Succesvol een project toevoegen.</w:t>
            </w:r>
          </w:p>
        </w:tc>
        <w:tc>
          <w:tcPr>
            <w:tcW w:w="3036" w:type="dxa"/>
            <w:shd w:val="clear" w:color="auto" w:fill="C5E0B3" w:themeFill="accent6" w:themeFillTint="66"/>
          </w:tcPr>
          <w:p w14:paraId="62899676" w14:textId="77777777" w:rsidR="00E252EB" w:rsidRDefault="00E252EB" w:rsidP="006D196A">
            <w:pPr>
              <w:cnfStyle w:val="000000100000" w:firstRow="0" w:lastRow="0" w:firstColumn="0" w:lastColumn="0" w:oddVBand="0" w:evenVBand="0" w:oddHBand="1" w:evenHBand="0" w:firstRowFirstColumn="0" w:firstRowLastColumn="0" w:lastRowFirstColumn="0" w:lastRowLastColumn="0"/>
            </w:pPr>
            <w:r>
              <w:t>Zoals verwacht.</w:t>
            </w:r>
          </w:p>
        </w:tc>
        <w:tc>
          <w:tcPr>
            <w:tcW w:w="3036" w:type="dxa"/>
          </w:tcPr>
          <w:p w14:paraId="535E1039" w14:textId="77777777" w:rsidR="00E252EB" w:rsidRDefault="00E252EB" w:rsidP="006D196A">
            <w:pPr>
              <w:cnfStyle w:val="000000100000" w:firstRow="0" w:lastRow="0" w:firstColumn="0" w:lastColumn="0" w:oddVBand="0" w:evenVBand="0" w:oddHBand="1" w:evenHBand="0" w:firstRowFirstColumn="0" w:firstRowLastColumn="0" w:lastRowFirstColumn="0" w:lastRowLastColumn="0"/>
            </w:pPr>
          </w:p>
        </w:tc>
      </w:tr>
    </w:tbl>
    <w:p w14:paraId="3B1E0A12" w14:textId="73417754" w:rsidR="007D4571" w:rsidRDefault="00E252EB" w:rsidP="005A3FAA">
      <w:r w:rsidRPr="007F68C0">
        <w:rPr>
          <w:noProof/>
        </w:rPr>
        <w:drawing>
          <wp:anchor distT="0" distB="0" distL="114300" distR="114300" simplePos="0" relativeHeight="251663360" behindDoc="1" locked="0" layoutInCell="1" allowOverlap="1" wp14:anchorId="05F3B8B9" wp14:editId="318BD17F">
            <wp:simplePos x="0" y="0"/>
            <wp:positionH relativeFrom="margin">
              <wp:align>left</wp:align>
            </wp:positionH>
            <wp:positionV relativeFrom="paragraph">
              <wp:posOffset>221615</wp:posOffset>
            </wp:positionV>
            <wp:extent cx="1937031" cy="1660525"/>
            <wp:effectExtent l="0" t="0" r="6350" b="0"/>
            <wp:wrapNone/>
            <wp:docPr id="38290034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00343" name=""/>
                    <pic:cNvPicPr/>
                  </pic:nvPicPr>
                  <pic:blipFill>
                    <a:blip r:embed="rId12">
                      <a:extLst>
                        <a:ext uri="{28A0092B-C50C-407E-A947-70E740481C1C}">
                          <a14:useLocalDpi xmlns:a14="http://schemas.microsoft.com/office/drawing/2010/main" val="0"/>
                        </a:ext>
                      </a:extLst>
                    </a:blip>
                    <a:stretch>
                      <a:fillRect/>
                    </a:stretch>
                  </pic:blipFill>
                  <pic:spPr>
                    <a:xfrm>
                      <a:off x="0" y="0"/>
                      <a:ext cx="1937031" cy="1660525"/>
                    </a:xfrm>
                    <a:prstGeom prst="rect">
                      <a:avLst/>
                    </a:prstGeom>
                  </pic:spPr>
                </pic:pic>
              </a:graphicData>
            </a:graphic>
            <wp14:sizeRelH relativeFrom="page">
              <wp14:pctWidth>0</wp14:pctWidth>
            </wp14:sizeRelH>
            <wp14:sizeRelV relativeFrom="page">
              <wp14:pctHeight>0</wp14:pctHeight>
            </wp14:sizeRelV>
          </wp:anchor>
        </w:drawing>
      </w:r>
      <w:r w:rsidR="007F68C0">
        <w:br w:type="textWrapping" w:clear="all"/>
      </w:r>
    </w:p>
    <w:p w14:paraId="6EC1F16E" w14:textId="0184B74E" w:rsidR="0076519B" w:rsidRDefault="00E252EB" w:rsidP="005A3FAA">
      <w:r w:rsidRPr="00FC024E">
        <w:rPr>
          <w:noProof/>
        </w:rPr>
        <w:drawing>
          <wp:anchor distT="0" distB="0" distL="114300" distR="114300" simplePos="0" relativeHeight="251664384" behindDoc="1" locked="0" layoutInCell="1" allowOverlap="1" wp14:anchorId="7F29F448" wp14:editId="48A71EC8">
            <wp:simplePos x="0" y="0"/>
            <wp:positionH relativeFrom="margin">
              <wp:posOffset>2117725</wp:posOffset>
            </wp:positionH>
            <wp:positionV relativeFrom="paragraph">
              <wp:posOffset>40005</wp:posOffset>
            </wp:positionV>
            <wp:extent cx="1917700" cy="830580"/>
            <wp:effectExtent l="0" t="0" r="6350" b="7620"/>
            <wp:wrapNone/>
            <wp:docPr id="44196921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69212" name=""/>
                    <pic:cNvPicPr/>
                  </pic:nvPicPr>
                  <pic:blipFill rotWithShape="1">
                    <a:blip r:embed="rId13">
                      <a:extLst>
                        <a:ext uri="{28A0092B-C50C-407E-A947-70E740481C1C}">
                          <a14:useLocalDpi xmlns:a14="http://schemas.microsoft.com/office/drawing/2010/main" val="0"/>
                        </a:ext>
                      </a:extLst>
                    </a:blip>
                    <a:srcRect r="83201" b="14949"/>
                    <a:stretch>
                      <a:fillRect/>
                    </a:stretch>
                  </pic:blipFill>
                  <pic:spPr bwMode="auto">
                    <a:xfrm>
                      <a:off x="0" y="0"/>
                      <a:ext cx="1917700" cy="830580"/>
                    </a:xfrm>
                    <a:prstGeom prst="rect">
                      <a:avLst/>
                    </a:prstGeom>
                    <a:ln>
                      <a:noFill/>
                    </a:ln>
                    <a:extLst>
                      <a:ext uri="{53640926-AAD7-44D8-BBD7-CCE9431645EC}">
                        <a14:shadowObscured xmlns:a14="http://schemas.microsoft.com/office/drawing/2010/main"/>
                      </a:ext>
                    </a:extLst>
                  </pic:spPr>
                </pic:pic>
              </a:graphicData>
            </a:graphic>
          </wp:anchor>
        </w:drawing>
      </w:r>
    </w:p>
    <w:p w14:paraId="4511B3DF" w14:textId="7CA972A0" w:rsidR="0076519B" w:rsidRDefault="0076519B" w:rsidP="005A3FAA"/>
    <w:p w14:paraId="6F68D80E" w14:textId="1E0C4D1B" w:rsidR="00C262F6" w:rsidRDefault="00C262F6" w:rsidP="007F68C0">
      <w:pPr>
        <w:pStyle w:val="Bijschrift"/>
        <w:tabs>
          <w:tab w:val="left" w:pos="6648"/>
        </w:tabs>
      </w:pPr>
    </w:p>
    <w:p w14:paraId="33677469" w14:textId="6064A908" w:rsidR="00C262F6" w:rsidRDefault="00C262F6" w:rsidP="007F68C0">
      <w:pPr>
        <w:pStyle w:val="Bijschrift"/>
        <w:tabs>
          <w:tab w:val="left" w:pos="6648"/>
        </w:tabs>
      </w:pPr>
    </w:p>
    <w:p w14:paraId="127E7ECC" w14:textId="1C8A39F2" w:rsidR="00E252EB" w:rsidRDefault="00E252EB" w:rsidP="007F68C0">
      <w:pPr>
        <w:pStyle w:val="Bijschrift"/>
        <w:tabs>
          <w:tab w:val="left" w:pos="6648"/>
        </w:tabs>
      </w:pPr>
    </w:p>
    <w:p w14:paraId="48885C68" w14:textId="2B6C428A" w:rsidR="00E252EB" w:rsidRDefault="00E252EB" w:rsidP="007F68C0">
      <w:pPr>
        <w:pStyle w:val="Bijschrift"/>
        <w:tabs>
          <w:tab w:val="left" w:pos="6648"/>
        </w:tabs>
      </w:pPr>
    </w:p>
    <w:p w14:paraId="49AAE62E" w14:textId="25BA09B9" w:rsidR="00477445" w:rsidRDefault="00477445" w:rsidP="007F68C0">
      <w:pPr>
        <w:pStyle w:val="Bijschrift"/>
        <w:tabs>
          <w:tab w:val="left" w:pos="6648"/>
        </w:tabs>
      </w:pPr>
      <w:r>
        <w:t xml:space="preserve">Figuur </w:t>
      </w:r>
      <w:r>
        <w:fldChar w:fldCharType="begin"/>
      </w:r>
      <w:r>
        <w:instrText>SEQ Figuur \* ARABIC</w:instrText>
      </w:r>
      <w:r>
        <w:fldChar w:fldCharType="separate"/>
      </w:r>
      <w:r>
        <w:rPr>
          <w:noProof/>
        </w:rPr>
        <w:t>1</w:t>
      </w:r>
      <w:r>
        <w:fldChar w:fldCharType="end"/>
      </w:r>
      <w:r w:rsidR="00FC024E">
        <w:t xml:space="preserve"> en 2</w:t>
      </w:r>
      <w:r>
        <w:t xml:space="preserve"> </w:t>
      </w:r>
      <w:r w:rsidR="00FC024E">
        <w:t>opslaan van project</w:t>
      </w:r>
      <w:r w:rsidR="00E252EB">
        <w:t xml:space="preserve"> + werking Regex.</w:t>
      </w:r>
      <w:r w:rsidR="007F68C0">
        <w:rPr>
          <w:noProof/>
        </w:rPr>
        <w:tab/>
      </w:r>
    </w:p>
    <w:p w14:paraId="4BBF6A6C" w14:textId="05AB727E" w:rsidR="00C262F6" w:rsidRDefault="00C262F6" w:rsidP="005A3FAA">
      <w:pPr>
        <w:rPr>
          <w:b/>
          <w:bCs/>
        </w:rPr>
      </w:pPr>
    </w:p>
    <w:p w14:paraId="02ADF9A6" w14:textId="52AA0400" w:rsidR="00C262F6" w:rsidRDefault="00C262F6" w:rsidP="005A3FAA">
      <w:pPr>
        <w:rPr>
          <w:b/>
          <w:bCs/>
        </w:rPr>
      </w:pPr>
    </w:p>
    <w:p w14:paraId="40EF3781" w14:textId="7137A9BD" w:rsidR="0023091D" w:rsidRPr="00E252EB" w:rsidRDefault="0023091D" w:rsidP="0023091D">
      <w:pPr>
        <w:rPr>
          <w:b/>
          <w:bCs/>
        </w:rPr>
      </w:pPr>
      <w:r>
        <w:rPr>
          <w:b/>
          <w:bCs/>
        </w:rPr>
        <w:br w:type="page"/>
      </w:r>
    </w:p>
    <w:p w14:paraId="5DE444DA" w14:textId="77777777" w:rsidR="00C262F6" w:rsidRDefault="00C262F6" w:rsidP="005A3FAA">
      <w:pPr>
        <w:rPr>
          <w:b/>
          <w:bCs/>
        </w:rPr>
      </w:pPr>
    </w:p>
    <w:p w14:paraId="2C29929D" w14:textId="355B840D" w:rsidR="00C262F6" w:rsidRDefault="0000185F" w:rsidP="005A3FAA">
      <w:pPr>
        <w:rPr>
          <w:b/>
          <w:bCs/>
        </w:rPr>
      </w:pPr>
      <w:r>
        <w:rPr>
          <w:b/>
          <w:bCs/>
        </w:rPr>
        <w:t xml:space="preserve"> </w:t>
      </w:r>
      <w:r w:rsidR="0023091D" w:rsidRPr="0023091D">
        <w:rPr>
          <w:b/>
          <w:bCs/>
        </w:rPr>
        <w:drawing>
          <wp:inline distT="0" distB="0" distL="0" distR="0" wp14:anchorId="2668F7B5" wp14:editId="4AF8DF5B">
            <wp:extent cx="5760720" cy="3991610"/>
            <wp:effectExtent l="0" t="0" r="0" b="8890"/>
            <wp:docPr id="20427781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7811" name=""/>
                    <pic:cNvPicPr/>
                  </pic:nvPicPr>
                  <pic:blipFill>
                    <a:blip r:embed="rId14"/>
                    <a:stretch>
                      <a:fillRect/>
                    </a:stretch>
                  </pic:blipFill>
                  <pic:spPr>
                    <a:xfrm>
                      <a:off x="0" y="0"/>
                      <a:ext cx="5760720" cy="3991610"/>
                    </a:xfrm>
                    <a:prstGeom prst="rect">
                      <a:avLst/>
                    </a:prstGeom>
                  </pic:spPr>
                </pic:pic>
              </a:graphicData>
            </a:graphic>
          </wp:inline>
        </w:drawing>
      </w:r>
    </w:p>
    <w:p w14:paraId="2871EC4A" w14:textId="77777777" w:rsidR="00C262F6" w:rsidRPr="005A3FAA" w:rsidRDefault="00C262F6" w:rsidP="005A3FAA">
      <w:pPr>
        <w:rPr>
          <w:b/>
          <w:bCs/>
        </w:rPr>
      </w:pPr>
    </w:p>
    <w:sectPr w:rsidR="00C262F6" w:rsidRPr="005A3FAA" w:rsidSect="00150996">
      <w:headerReference w:type="default" r:id="rId15"/>
      <w:footerReference w:type="default" r:id="rId16"/>
      <w:headerReference w:type="first" r:id="rId1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38B46" w14:textId="77777777" w:rsidR="00C77EC8" w:rsidRDefault="00C77EC8" w:rsidP="00660516">
      <w:pPr>
        <w:spacing w:after="0" w:line="240" w:lineRule="auto"/>
      </w:pPr>
      <w:r>
        <w:separator/>
      </w:r>
    </w:p>
  </w:endnote>
  <w:endnote w:type="continuationSeparator" w:id="0">
    <w:p w14:paraId="36B238C6" w14:textId="77777777" w:rsidR="00C77EC8" w:rsidRDefault="00C77EC8" w:rsidP="00660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150996" w14:paraId="6E4FA497" w14:textId="77777777" w:rsidTr="00823166">
      <w:trPr>
        <w:trHeight w:val="709"/>
      </w:trPr>
      <w:tc>
        <w:tcPr>
          <w:tcW w:w="3020" w:type="dxa"/>
        </w:tcPr>
        <w:p w14:paraId="40466EB3" w14:textId="77777777" w:rsidR="00150996" w:rsidRPr="00150996" w:rsidRDefault="00150996">
          <w:pPr>
            <w:pStyle w:val="Voettekst"/>
            <w:rPr>
              <w:color w:val="005BAA"/>
            </w:rPr>
          </w:pPr>
          <w:r w:rsidRPr="00150996">
            <w:rPr>
              <w:color w:val="005BAA"/>
            </w:rPr>
            <w:t>Lectoraat Data Intelligence</w:t>
          </w:r>
        </w:p>
      </w:tc>
      <w:tc>
        <w:tcPr>
          <w:tcW w:w="3021" w:type="dxa"/>
        </w:tcPr>
        <w:p w14:paraId="6911AF9A" w14:textId="42B3F5BC" w:rsidR="00150996" w:rsidRPr="00150996" w:rsidRDefault="00F6698F" w:rsidP="00150996">
          <w:pPr>
            <w:pStyle w:val="Voettekst"/>
            <w:jc w:val="center"/>
            <w:rPr>
              <w:color w:val="005BAA"/>
            </w:rPr>
          </w:pPr>
          <w:r>
            <w:rPr>
              <w:color w:val="005BAA"/>
            </w:rPr>
            <w:t xml:space="preserve">Testrapport </w:t>
          </w:r>
          <w:proofErr w:type="spellStart"/>
          <w:r w:rsidR="00823166">
            <w:rPr>
              <w:color w:val="005BAA"/>
            </w:rPr>
            <w:t>Dipper</w:t>
          </w:r>
          <w:proofErr w:type="spellEnd"/>
          <w:r w:rsidR="00823166">
            <w:rPr>
              <w:color w:val="005BAA"/>
            </w:rPr>
            <w:t xml:space="preserve"> Regex</w:t>
          </w:r>
        </w:p>
      </w:tc>
      <w:tc>
        <w:tcPr>
          <w:tcW w:w="3021" w:type="dxa"/>
        </w:tcPr>
        <w:p w14:paraId="668A9A55" w14:textId="77777777" w:rsidR="00150996" w:rsidRPr="00150996" w:rsidRDefault="00150996" w:rsidP="00150996">
          <w:pPr>
            <w:pStyle w:val="Voettekst"/>
            <w:jc w:val="right"/>
            <w:rPr>
              <w:color w:val="005BAA"/>
            </w:rPr>
          </w:pPr>
          <w:r w:rsidRPr="00150996">
            <w:rPr>
              <w:color w:val="005BAA"/>
            </w:rPr>
            <w:fldChar w:fldCharType="begin"/>
          </w:r>
          <w:r w:rsidRPr="00150996">
            <w:rPr>
              <w:color w:val="005BAA"/>
            </w:rPr>
            <w:instrText>PAGE   \* MERGEFORMAT</w:instrText>
          </w:r>
          <w:r w:rsidRPr="00150996">
            <w:rPr>
              <w:color w:val="005BAA"/>
            </w:rPr>
            <w:fldChar w:fldCharType="separate"/>
          </w:r>
          <w:r w:rsidRPr="00150996">
            <w:rPr>
              <w:color w:val="005BAA"/>
            </w:rPr>
            <w:t>1</w:t>
          </w:r>
          <w:r w:rsidRPr="00150996">
            <w:rPr>
              <w:color w:val="005BAA"/>
            </w:rPr>
            <w:fldChar w:fldCharType="end"/>
          </w:r>
        </w:p>
      </w:tc>
    </w:tr>
  </w:tbl>
  <w:p w14:paraId="1B723159" w14:textId="77777777" w:rsidR="000D53B2" w:rsidRDefault="000D53B2">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01C6E" w14:textId="77777777" w:rsidR="00C77EC8" w:rsidRDefault="00C77EC8" w:rsidP="00660516">
      <w:pPr>
        <w:spacing w:after="0" w:line="240" w:lineRule="auto"/>
      </w:pPr>
      <w:r>
        <w:separator/>
      </w:r>
    </w:p>
  </w:footnote>
  <w:footnote w:type="continuationSeparator" w:id="0">
    <w:p w14:paraId="0C9FA539" w14:textId="77777777" w:rsidR="00C77EC8" w:rsidRDefault="00C77EC8" w:rsidP="006605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BECCC" w14:textId="77777777" w:rsidR="00660516" w:rsidRPr="00660516" w:rsidRDefault="00660516">
    <w:pPr>
      <w:pStyle w:val="Koptekst"/>
      <w:rPr>
        <w:b/>
        <w:bCs/>
        <w:sz w:val="36"/>
        <w:szCs w:val="36"/>
      </w:rPr>
    </w:pPr>
    <w:r>
      <w:rPr>
        <w:noProof/>
        <w:lang w:val="en-US"/>
      </w:rPr>
      <w:drawing>
        <wp:anchor distT="0" distB="0" distL="114300" distR="114300" simplePos="0" relativeHeight="251658240" behindDoc="0" locked="0" layoutInCell="1" allowOverlap="1" wp14:anchorId="514D14C2" wp14:editId="15224513">
          <wp:simplePos x="0" y="0"/>
          <wp:positionH relativeFrom="rightMargin">
            <wp:align>left</wp:align>
          </wp:positionH>
          <wp:positionV relativeFrom="paragraph">
            <wp:posOffset>-554355</wp:posOffset>
          </wp:positionV>
          <wp:extent cx="698500" cy="990600"/>
          <wp:effectExtent l="0" t="0" r="6350" b="0"/>
          <wp:wrapSquare wrapText="bothSides"/>
          <wp:docPr id="195" name="Afbeelding 195" descr="C:\Program Files\DigiOffice\Programs\WhiteOffice\Logo\Print\Kleur\Zuyd.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C:\Program Files\DigiOffice\Programs\WhiteOffice\Logo\Print\Kleur\Zuyd.tif"/>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98500" cy="990600"/>
                  </a:xfrm>
                  <a:prstGeom prst="rect">
                    <a:avLst/>
                  </a:prstGeom>
                  <a:noFill/>
                  <a:ln>
                    <a:noFill/>
                  </a:ln>
                </pic:spPr>
              </pic:pic>
            </a:graphicData>
          </a:graphic>
        </wp:anchor>
      </w:drawing>
    </w:r>
    <w:r>
      <w:rPr>
        <w:b/>
        <w:bCs/>
        <w:sz w:val="36"/>
        <w:szCs w:val="36"/>
      </w:rPr>
      <w:t>Lectoraat Data Intelligence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CF25E" w14:textId="77777777" w:rsidR="00150996" w:rsidRPr="00660516" w:rsidRDefault="00150996" w:rsidP="00150996">
    <w:pPr>
      <w:pStyle w:val="Koptekst"/>
      <w:rPr>
        <w:b/>
        <w:bCs/>
        <w:sz w:val="36"/>
        <w:szCs w:val="36"/>
      </w:rPr>
    </w:pPr>
    <w:r>
      <w:rPr>
        <w:noProof/>
        <w:lang w:val="en-US"/>
      </w:rPr>
      <w:drawing>
        <wp:anchor distT="0" distB="0" distL="114300" distR="114300" simplePos="0" relativeHeight="251660288" behindDoc="0" locked="0" layoutInCell="1" allowOverlap="1" wp14:anchorId="5EC0A146" wp14:editId="1EF7DD30">
          <wp:simplePos x="0" y="0"/>
          <wp:positionH relativeFrom="rightMargin">
            <wp:align>left</wp:align>
          </wp:positionH>
          <wp:positionV relativeFrom="paragraph">
            <wp:posOffset>-554355</wp:posOffset>
          </wp:positionV>
          <wp:extent cx="698500" cy="990600"/>
          <wp:effectExtent l="0" t="0" r="6350" b="0"/>
          <wp:wrapSquare wrapText="bothSides"/>
          <wp:docPr id="1" name="Afbeelding 1" descr="C:\Program Files\DigiOffice\Programs\WhiteOffice\Logo\Print\Kleur\Zuyd.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C:\Program Files\DigiOffice\Programs\WhiteOffice\Logo\Print\Kleur\Zuyd.tif"/>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98500" cy="990600"/>
                  </a:xfrm>
                  <a:prstGeom prst="rect">
                    <a:avLst/>
                  </a:prstGeom>
                  <a:noFill/>
                  <a:ln>
                    <a:noFill/>
                  </a:ln>
                </pic:spPr>
              </pic:pic>
            </a:graphicData>
          </a:graphic>
        </wp:anchor>
      </w:drawing>
    </w:r>
    <w:r>
      <w:rPr>
        <w:b/>
        <w:bCs/>
        <w:sz w:val="36"/>
        <w:szCs w:val="36"/>
      </w:rPr>
      <w:t>Lectoraat Data Intelligence</w:t>
    </w:r>
  </w:p>
  <w:p w14:paraId="608AC976" w14:textId="77777777" w:rsidR="00150996" w:rsidRDefault="00150996">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820"/>
    <w:multiLevelType w:val="hybridMultilevel"/>
    <w:tmpl w:val="3B1AB2B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21E6DB2"/>
    <w:multiLevelType w:val="hybridMultilevel"/>
    <w:tmpl w:val="38209F5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86941FB"/>
    <w:multiLevelType w:val="hybridMultilevel"/>
    <w:tmpl w:val="EA9849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DB117A"/>
    <w:multiLevelType w:val="hybridMultilevel"/>
    <w:tmpl w:val="52B8F7D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9B575AA"/>
    <w:multiLevelType w:val="hybridMultilevel"/>
    <w:tmpl w:val="EA9849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8B43FCA"/>
    <w:multiLevelType w:val="hybridMultilevel"/>
    <w:tmpl w:val="EA98492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1F01483"/>
    <w:multiLevelType w:val="hybridMultilevel"/>
    <w:tmpl w:val="4C5A8C2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331448D7"/>
    <w:multiLevelType w:val="hybridMultilevel"/>
    <w:tmpl w:val="41C0B9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A8A6F5C"/>
    <w:multiLevelType w:val="multilevel"/>
    <w:tmpl w:val="A91AF93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238314E"/>
    <w:multiLevelType w:val="hybridMultilevel"/>
    <w:tmpl w:val="EA9849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7E81542"/>
    <w:multiLevelType w:val="hybridMultilevel"/>
    <w:tmpl w:val="EA9849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D3621C8"/>
    <w:multiLevelType w:val="hybridMultilevel"/>
    <w:tmpl w:val="47D059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5F0E5B2F"/>
    <w:multiLevelType w:val="hybridMultilevel"/>
    <w:tmpl w:val="EA9849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86F342D"/>
    <w:multiLevelType w:val="hybridMultilevel"/>
    <w:tmpl w:val="AC14271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770A15C7"/>
    <w:multiLevelType w:val="hybridMultilevel"/>
    <w:tmpl w:val="EA9849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7F70542"/>
    <w:multiLevelType w:val="hybridMultilevel"/>
    <w:tmpl w:val="EA9849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84D7DE6"/>
    <w:multiLevelType w:val="multilevel"/>
    <w:tmpl w:val="7E4A4410"/>
    <w:lvl w:ilvl="0">
      <w:start w:val="1"/>
      <w:numFmt w:val="decimal"/>
      <w:pStyle w:val="Kop1"/>
      <w:lvlText w:val="%1."/>
      <w:lvlJc w:val="left"/>
      <w:pPr>
        <w:tabs>
          <w:tab w:val="num" w:pos="539"/>
        </w:tabs>
        <w:ind w:left="539" w:hanging="539"/>
      </w:pPr>
      <w:rPr>
        <w:rFonts w:hint="default"/>
      </w:rPr>
    </w:lvl>
    <w:lvl w:ilvl="1">
      <w:start w:val="1"/>
      <w:numFmt w:val="decimal"/>
      <w:pStyle w:val="Kop2"/>
      <w:lvlText w:val="%1.%2"/>
      <w:lvlJc w:val="left"/>
      <w:pPr>
        <w:tabs>
          <w:tab w:val="num" w:pos="539"/>
        </w:tabs>
        <w:ind w:left="539" w:hanging="539"/>
      </w:pPr>
      <w:rPr>
        <w:rFonts w:hint="default"/>
      </w:rPr>
    </w:lvl>
    <w:lvl w:ilvl="2">
      <w:start w:val="1"/>
      <w:numFmt w:val="decimal"/>
      <w:pStyle w:val="Kop3"/>
      <w:lvlText w:val="%1.%2.%3"/>
      <w:lvlJc w:val="left"/>
      <w:pPr>
        <w:tabs>
          <w:tab w:val="num" w:pos="539"/>
        </w:tabs>
        <w:ind w:left="539" w:hanging="539"/>
      </w:pPr>
      <w:rPr>
        <w:rFonts w:hint="default"/>
      </w:rPr>
    </w:lvl>
    <w:lvl w:ilvl="3">
      <w:start w:val="1"/>
      <w:numFmt w:val="decimal"/>
      <w:pStyle w:val="Kop4"/>
      <w:lvlText w:val="%1.%2.%3.%4"/>
      <w:lvlJc w:val="left"/>
      <w:pPr>
        <w:tabs>
          <w:tab w:val="num" w:pos="864"/>
        </w:tabs>
        <w:ind w:left="864" w:hanging="864"/>
      </w:pPr>
      <w:rPr>
        <w:rFonts w:hint="default"/>
      </w:rPr>
    </w:lvl>
    <w:lvl w:ilvl="4">
      <w:start w:val="1"/>
      <w:numFmt w:val="decimal"/>
      <w:pStyle w:val="Kop5"/>
      <w:lvlText w:val="%1.%2.%3.%4.%5"/>
      <w:lvlJc w:val="left"/>
      <w:pPr>
        <w:tabs>
          <w:tab w:val="num" w:pos="1008"/>
        </w:tabs>
        <w:ind w:left="1008" w:hanging="1008"/>
      </w:pPr>
      <w:rPr>
        <w:rFonts w:hint="default"/>
      </w:rPr>
    </w:lvl>
    <w:lvl w:ilvl="5">
      <w:start w:val="1"/>
      <w:numFmt w:val="decimal"/>
      <w:pStyle w:val="Kop6"/>
      <w:lvlText w:val="%1.%2.%3.%4.%5.%6"/>
      <w:lvlJc w:val="left"/>
      <w:pPr>
        <w:tabs>
          <w:tab w:val="num" w:pos="1152"/>
        </w:tabs>
        <w:ind w:left="1152" w:hanging="1152"/>
      </w:pPr>
      <w:rPr>
        <w:rFonts w:hint="default"/>
      </w:rPr>
    </w:lvl>
    <w:lvl w:ilvl="6">
      <w:start w:val="1"/>
      <w:numFmt w:val="decimal"/>
      <w:pStyle w:val="Kop7"/>
      <w:lvlText w:val="%1.%2.%3.%4.%5.%6.%7"/>
      <w:lvlJc w:val="left"/>
      <w:pPr>
        <w:tabs>
          <w:tab w:val="num" w:pos="1296"/>
        </w:tabs>
        <w:ind w:left="1296" w:hanging="1296"/>
      </w:pPr>
      <w:rPr>
        <w:rFonts w:hint="default"/>
      </w:rPr>
    </w:lvl>
    <w:lvl w:ilvl="7">
      <w:start w:val="1"/>
      <w:numFmt w:val="decimal"/>
      <w:pStyle w:val="Kop8"/>
      <w:lvlText w:val="%1.%2.%3.%4.%5.%6.%7.%8"/>
      <w:lvlJc w:val="left"/>
      <w:pPr>
        <w:tabs>
          <w:tab w:val="num" w:pos="1440"/>
        </w:tabs>
        <w:ind w:left="1440" w:hanging="1440"/>
      </w:pPr>
      <w:rPr>
        <w:rFonts w:hint="default"/>
      </w:rPr>
    </w:lvl>
    <w:lvl w:ilvl="8">
      <w:start w:val="1"/>
      <w:numFmt w:val="decimal"/>
      <w:pStyle w:val="Kop9"/>
      <w:lvlText w:val="%1.%2.%3.%4.%5.%6.%7.%8.%9"/>
      <w:lvlJc w:val="left"/>
      <w:pPr>
        <w:tabs>
          <w:tab w:val="num" w:pos="1584"/>
        </w:tabs>
        <w:ind w:left="1584" w:hanging="1584"/>
      </w:pPr>
      <w:rPr>
        <w:rFonts w:hint="default"/>
      </w:rPr>
    </w:lvl>
  </w:abstractNum>
  <w:abstractNum w:abstractNumId="17" w15:restartNumberingAfterBreak="0">
    <w:nsid w:val="7F6524F9"/>
    <w:multiLevelType w:val="hybridMultilevel"/>
    <w:tmpl w:val="EA9849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55943545">
    <w:abstractNumId w:val="6"/>
  </w:num>
  <w:num w:numId="2" w16cid:durableId="1457601870">
    <w:abstractNumId w:val="16"/>
  </w:num>
  <w:num w:numId="3" w16cid:durableId="269314216">
    <w:abstractNumId w:val="0"/>
  </w:num>
  <w:num w:numId="4" w16cid:durableId="781922420">
    <w:abstractNumId w:val="1"/>
  </w:num>
  <w:num w:numId="5" w16cid:durableId="1028525620">
    <w:abstractNumId w:val="3"/>
  </w:num>
  <w:num w:numId="6" w16cid:durableId="2033608942">
    <w:abstractNumId w:val="13"/>
  </w:num>
  <w:num w:numId="7" w16cid:durableId="1374422791">
    <w:abstractNumId w:val="7"/>
  </w:num>
  <w:num w:numId="8" w16cid:durableId="1099449781">
    <w:abstractNumId w:val="11"/>
  </w:num>
  <w:num w:numId="9" w16cid:durableId="2005619078">
    <w:abstractNumId w:val="5"/>
  </w:num>
  <w:num w:numId="10" w16cid:durableId="235478809">
    <w:abstractNumId w:val="2"/>
  </w:num>
  <w:num w:numId="11" w16cid:durableId="363599183">
    <w:abstractNumId w:val="9"/>
  </w:num>
  <w:num w:numId="12" w16cid:durableId="823621827">
    <w:abstractNumId w:val="8"/>
  </w:num>
  <w:num w:numId="13" w16cid:durableId="611009411">
    <w:abstractNumId w:val="14"/>
  </w:num>
  <w:num w:numId="14" w16cid:durableId="886724358">
    <w:abstractNumId w:val="10"/>
  </w:num>
  <w:num w:numId="15" w16cid:durableId="314843147">
    <w:abstractNumId w:val="17"/>
  </w:num>
  <w:num w:numId="16" w16cid:durableId="573858253">
    <w:abstractNumId w:val="4"/>
  </w:num>
  <w:num w:numId="17" w16cid:durableId="1652246066">
    <w:abstractNumId w:val="15"/>
  </w:num>
  <w:num w:numId="18" w16cid:durableId="17442517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98F"/>
    <w:rsid w:val="0000185F"/>
    <w:rsid w:val="00006D87"/>
    <w:rsid w:val="000078FE"/>
    <w:rsid w:val="00007FAA"/>
    <w:rsid w:val="00022000"/>
    <w:rsid w:val="00026727"/>
    <w:rsid w:val="00052E98"/>
    <w:rsid w:val="000550B0"/>
    <w:rsid w:val="00060163"/>
    <w:rsid w:val="00063FB7"/>
    <w:rsid w:val="00077098"/>
    <w:rsid w:val="00081FA6"/>
    <w:rsid w:val="000A3863"/>
    <w:rsid w:val="000A6AD6"/>
    <w:rsid w:val="000B112F"/>
    <w:rsid w:val="000C52EC"/>
    <w:rsid w:val="000D32FD"/>
    <w:rsid w:val="000D53B2"/>
    <w:rsid w:val="000E31B6"/>
    <w:rsid w:val="000F1C20"/>
    <w:rsid w:val="0010214C"/>
    <w:rsid w:val="0010400C"/>
    <w:rsid w:val="00106E52"/>
    <w:rsid w:val="00110FBD"/>
    <w:rsid w:val="00113C03"/>
    <w:rsid w:val="0011752B"/>
    <w:rsid w:val="00120E25"/>
    <w:rsid w:val="00130307"/>
    <w:rsid w:val="00133567"/>
    <w:rsid w:val="00145A22"/>
    <w:rsid w:val="00146D9D"/>
    <w:rsid w:val="00150996"/>
    <w:rsid w:val="00160E3F"/>
    <w:rsid w:val="001728CD"/>
    <w:rsid w:val="0017739E"/>
    <w:rsid w:val="001875FC"/>
    <w:rsid w:val="001A0F34"/>
    <w:rsid w:val="001B1E47"/>
    <w:rsid w:val="001B329F"/>
    <w:rsid w:val="001D5FDF"/>
    <w:rsid w:val="001E0826"/>
    <w:rsid w:val="001F0DE0"/>
    <w:rsid w:val="001F32CC"/>
    <w:rsid w:val="002045D1"/>
    <w:rsid w:val="002070CE"/>
    <w:rsid w:val="0023091D"/>
    <w:rsid w:val="00250E38"/>
    <w:rsid w:val="00255BBA"/>
    <w:rsid w:val="00260401"/>
    <w:rsid w:val="00265BF1"/>
    <w:rsid w:val="002913AB"/>
    <w:rsid w:val="00294A0E"/>
    <w:rsid w:val="00297673"/>
    <w:rsid w:val="002A4219"/>
    <w:rsid w:val="002A6EFF"/>
    <w:rsid w:val="002B0FA9"/>
    <w:rsid w:val="002C6FA6"/>
    <w:rsid w:val="002F6608"/>
    <w:rsid w:val="002F75DA"/>
    <w:rsid w:val="00301374"/>
    <w:rsid w:val="00310373"/>
    <w:rsid w:val="003159A7"/>
    <w:rsid w:val="00321FC0"/>
    <w:rsid w:val="003257C3"/>
    <w:rsid w:val="003260F2"/>
    <w:rsid w:val="0032621A"/>
    <w:rsid w:val="00334142"/>
    <w:rsid w:val="003616C1"/>
    <w:rsid w:val="0036527E"/>
    <w:rsid w:val="003D29A7"/>
    <w:rsid w:val="003E4B12"/>
    <w:rsid w:val="003E72D4"/>
    <w:rsid w:val="00400F1B"/>
    <w:rsid w:val="00407835"/>
    <w:rsid w:val="0041138C"/>
    <w:rsid w:val="00424031"/>
    <w:rsid w:val="00426F77"/>
    <w:rsid w:val="00432AF4"/>
    <w:rsid w:val="00434319"/>
    <w:rsid w:val="00445042"/>
    <w:rsid w:val="0046341B"/>
    <w:rsid w:val="00477445"/>
    <w:rsid w:val="00477A5D"/>
    <w:rsid w:val="00480500"/>
    <w:rsid w:val="00497E4E"/>
    <w:rsid w:val="004A3979"/>
    <w:rsid w:val="004A722A"/>
    <w:rsid w:val="004B6508"/>
    <w:rsid w:val="004C272E"/>
    <w:rsid w:val="004D3574"/>
    <w:rsid w:val="004E0C71"/>
    <w:rsid w:val="004E78B9"/>
    <w:rsid w:val="004F44D6"/>
    <w:rsid w:val="004F6E97"/>
    <w:rsid w:val="00501C72"/>
    <w:rsid w:val="005165D0"/>
    <w:rsid w:val="005275C8"/>
    <w:rsid w:val="0053102C"/>
    <w:rsid w:val="00534833"/>
    <w:rsid w:val="00535A17"/>
    <w:rsid w:val="00547AB6"/>
    <w:rsid w:val="005620A1"/>
    <w:rsid w:val="005633BD"/>
    <w:rsid w:val="005650FF"/>
    <w:rsid w:val="00586573"/>
    <w:rsid w:val="00594AA4"/>
    <w:rsid w:val="00594E4F"/>
    <w:rsid w:val="005A05BD"/>
    <w:rsid w:val="005A3FAA"/>
    <w:rsid w:val="005B2E0D"/>
    <w:rsid w:val="005C3C67"/>
    <w:rsid w:val="005C404B"/>
    <w:rsid w:val="005D10C8"/>
    <w:rsid w:val="005E0AD8"/>
    <w:rsid w:val="005F4440"/>
    <w:rsid w:val="0060262E"/>
    <w:rsid w:val="0062266E"/>
    <w:rsid w:val="0063174E"/>
    <w:rsid w:val="006335B8"/>
    <w:rsid w:val="006403A0"/>
    <w:rsid w:val="00643767"/>
    <w:rsid w:val="00650DC8"/>
    <w:rsid w:val="00651E03"/>
    <w:rsid w:val="00660516"/>
    <w:rsid w:val="006659C7"/>
    <w:rsid w:val="006705A5"/>
    <w:rsid w:val="0068734A"/>
    <w:rsid w:val="006902C2"/>
    <w:rsid w:val="0069386D"/>
    <w:rsid w:val="006B26E0"/>
    <w:rsid w:val="006C0F22"/>
    <w:rsid w:val="006C2DA2"/>
    <w:rsid w:val="006C3B06"/>
    <w:rsid w:val="006C71A5"/>
    <w:rsid w:val="006D438B"/>
    <w:rsid w:val="006D46A9"/>
    <w:rsid w:val="006E5211"/>
    <w:rsid w:val="0072133B"/>
    <w:rsid w:val="00722798"/>
    <w:rsid w:val="00723E30"/>
    <w:rsid w:val="007266CA"/>
    <w:rsid w:val="00731507"/>
    <w:rsid w:val="00733D11"/>
    <w:rsid w:val="00734771"/>
    <w:rsid w:val="00742CB7"/>
    <w:rsid w:val="007536D4"/>
    <w:rsid w:val="0075503E"/>
    <w:rsid w:val="0076519B"/>
    <w:rsid w:val="00766E25"/>
    <w:rsid w:val="00776319"/>
    <w:rsid w:val="00777412"/>
    <w:rsid w:val="0078186D"/>
    <w:rsid w:val="00782D69"/>
    <w:rsid w:val="00783CBE"/>
    <w:rsid w:val="00791D62"/>
    <w:rsid w:val="00794FF1"/>
    <w:rsid w:val="007A6A35"/>
    <w:rsid w:val="007B405F"/>
    <w:rsid w:val="007B528D"/>
    <w:rsid w:val="007C0E70"/>
    <w:rsid w:val="007C0F4B"/>
    <w:rsid w:val="007C2222"/>
    <w:rsid w:val="007C614E"/>
    <w:rsid w:val="007C6F33"/>
    <w:rsid w:val="007D4571"/>
    <w:rsid w:val="007D4D4E"/>
    <w:rsid w:val="007E4194"/>
    <w:rsid w:val="007E5858"/>
    <w:rsid w:val="007E607A"/>
    <w:rsid w:val="007F29D1"/>
    <w:rsid w:val="007F68C0"/>
    <w:rsid w:val="00804FF5"/>
    <w:rsid w:val="00814C6F"/>
    <w:rsid w:val="0081596B"/>
    <w:rsid w:val="00823166"/>
    <w:rsid w:val="00826C0E"/>
    <w:rsid w:val="00857F71"/>
    <w:rsid w:val="0087264E"/>
    <w:rsid w:val="00874FBE"/>
    <w:rsid w:val="00883826"/>
    <w:rsid w:val="008844CD"/>
    <w:rsid w:val="00885349"/>
    <w:rsid w:val="00885930"/>
    <w:rsid w:val="008A1BDE"/>
    <w:rsid w:val="008A285D"/>
    <w:rsid w:val="008B1AAB"/>
    <w:rsid w:val="008B1D0C"/>
    <w:rsid w:val="008B3035"/>
    <w:rsid w:val="008C69AF"/>
    <w:rsid w:val="008C6C3F"/>
    <w:rsid w:val="008E0110"/>
    <w:rsid w:val="008E0494"/>
    <w:rsid w:val="009349BB"/>
    <w:rsid w:val="00940760"/>
    <w:rsid w:val="00941D58"/>
    <w:rsid w:val="00946902"/>
    <w:rsid w:val="00952FCB"/>
    <w:rsid w:val="0095789B"/>
    <w:rsid w:val="009606D4"/>
    <w:rsid w:val="009642CA"/>
    <w:rsid w:val="00981247"/>
    <w:rsid w:val="00981B28"/>
    <w:rsid w:val="00983AA6"/>
    <w:rsid w:val="00990C68"/>
    <w:rsid w:val="00992C6E"/>
    <w:rsid w:val="009A4B41"/>
    <w:rsid w:val="009A6348"/>
    <w:rsid w:val="009B3BC7"/>
    <w:rsid w:val="009C1ABC"/>
    <w:rsid w:val="009C277A"/>
    <w:rsid w:val="009D6D8A"/>
    <w:rsid w:val="009E24A6"/>
    <w:rsid w:val="009E5F88"/>
    <w:rsid w:val="009F3A62"/>
    <w:rsid w:val="00A123E1"/>
    <w:rsid w:val="00A13A6D"/>
    <w:rsid w:val="00A17C70"/>
    <w:rsid w:val="00A24C8A"/>
    <w:rsid w:val="00A2668E"/>
    <w:rsid w:val="00A3344F"/>
    <w:rsid w:val="00A339CE"/>
    <w:rsid w:val="00A37AE2"/>
    <w:rsid w:val="00A42B96"/>
    <w:rsid w:val="00A50CC6"/>
    <w:rsid w:val="00A81C43"/>
    <w:rsid w:val="00A9082F"/>
    <w:rsid w:val="00A94D4C"/>
    <w:rsid w:val="00A96583"/>
    <w:rsid w:val="00A97FC7"/>
    <w:rsid w:val="00AA3395"/>
    <w:rsid w:val="00AA5A04"/>
    <w:rsid w:val="00AA7B9C"/>
    <w:rsid w:val="00AC5CA0"/>
    <w:rsid w:val="00AC7691"/>
    <w:rsid w:val="00B03BA1"/>
    <w:rsid w:val="00B04B02"/>
    <w:rsid w:val="00B102AE"/>
    <w:rsid w:val="00B249F0"/>
    <w:rsid w:val="00B27AAD"/>
    <w:rsid w:val="00B301DB"/>
    <w:rsid w:val="00B34DD4"/>
    <w:rsid w:val="00B34F95"/>
    <w:rsid w:val="00B46EEE"/>
    <w:rsid w:val="00B57A02"/>
    <w:rsid w:val="00B64B8D"/>
    <w:rsid w:val="00B72107"/>
    <w:rsid w:val="00B948BD"/>
    <w:rsid w:val="00BA025F"/>
    <w:rsid w:val="00BA0FF9"/>
    <w:rsid w:val="00BA1047"/>
    <w:rsid w:val="00BA230A"/>
    <w:rsid w:val="00BA3D89"/>
    <w:rsid w:val="00BB7EE0"/>
    <w:rsid w:val="00BC587E"/>
    <w:rsid w:val="00BD11F5"/>
    <w:rsid w:val="00BD2219"/>
    <w:rsid w:val="00BD3CAC"/>
    <w:rsid w:val="00BF4899"/>
    <w:rsid w:val="00C05472"/>
    <w:rsid w:val="00C0638C"/>
    <w:rsid w:val="00C12071"/>
    <w:rsid w:val="00C12D9F"/>
    <w:rsid w:val="00C262F6"/>
    <w:rsid w:val="00C35E45"/>
    <w:rsid w:val="00C3668F"/>
    <w:rsid w:val="00C47352"/>
    <w:rsid w:val="00C60499"/>
    <w:rsid w:val="00C75FE8"/>
    <w:rsid w:val="00C762DF"/>
    <w:rsid w:val="00C77EC8"/>
    <w:rsid w:val="00C800C9"/>
    <w:rsid w:val="00C853D1"/>
    <w:rsid w:val="00C93754"/>
    <w:rsid w:val="00C939F2"/>
    <w:rsid w:val="00C955B1"/>
    <w:rsid w:val="00CB401B"/>
    <w:rsid w:val="00CC46F1"/>
    <w:rsid w:val="00CC790A"/>
    <w:rsid w:val="00CD13E4"/>
    <w:rsid w:val="00D0635B"/>
    <w:rsid w:val="00D127C5"/>
    <w:rsid w:val="00D14FFB"/>
    <w:rsid w:val="00D43BC8"/>
    <w:rsid w:val="00D63DC1"/>
    <w:rsid w:val="00D66FAC"/>
    <w:rsid w:val="00D73D4E"/>
    <w:rsid w:val="00D820D7"/>
    <w:rsid w:val="00D91FCF"/>
    <w:rsid w:val="00D94601"/>
    <w:rsid w:val="00DA1332"/>
    <w:rsid w:val="00DA3EBB"/>
    <w:rsid w:val="00DA5D5A"/>
    <w:rsid w:val="00DA6E50"/>
    <w:rsid w:val="00DB2AC9"/>
    <w:rsid w:val="00DB2F1F"/>
    <w:rsid w:val="00DB5AB9"/>
    <w:rsid w:val="00DB782D"/>
    <w:rsid w:val="00DC0304"/>
    <w:rsid w:val="00DD4F23"/>
    <w:rsid w:val="00DE0483"/>
    <w:rsid w:val="00E000B0"/>
    <w:rsid w:val="00E16F0F"/>
    <w:rsid w:val="00E24C07"/>
    <w:rsid w:val="00E252EB"/>
    <w:rsid w:val="00E3028C"/>
    <w:rsid w:val="00E31BA4"/>
    <w:rsid w:val="00E343C3"/>
    <w:rsid w:val="00E42B32"/>
    <w:rsid w:val="00E52129"/>
    <w:rsid w:val="00E60272"/>
    <w:rsid w:val="00E610BD"/>
    <w:rsid w:val="00E772B3"/>
    <w:rsid w:val="00E939C3"/>
    <w:rsid w:val="00E94C19"/>
    <w:rsid w:val="00EA06F5"/>
    <w:rsid w:val="00EA0F26"/>
    <w:rsid w:val="00EA6454"/>
    <w:rsid w:val="00EB10DE"/>
    <w:rsid w:val="00EB4F20"/>
    <w:rsid w:val="00EB6632"/>
    <w:rsid w:val="00ED64A7"/>
    <w:rsid w:val="00ED7B9D"/>
    <w:rsid w:val="00EE2025"/>
    <w:rsid w:val="00EF79B5"/>
    <w:rsid w:val="00F047A0"/>
    <w:rsid w:val="00F0672D"/>
    <w:rsid w:val="00F12BAC"/>
    <w:rsid w:val="00F1358D"/>
    <w:rsid w:val="00F167BD"/>
    <w:rsid w:val="00F267D6"/>
    <w:rsid w:val="00F45F71"/>
    <w:rsid w:val="00F50E4D"/>
    <w:rsid w:val="00F63D56"/>
    <w:rsid w:val="00F63DE7"/>
    <w:rsid w:val="00F6698F"/>
    <w:rsid w:val="00F81030"/>
    <w:rsid w:val="00F935B4"/>
    <w:rsid w:val="00F93D44"/>
    <w:rsid w:val="00FA7A45"/>
    <w:rsid w:val="00FC024E"/>
    <w:rsid w:val="00FC0AEE"/>
    <w:rsid w:val="00FD690F"/>
    <w:rsid w:val="00FE2FE2"/>
    <w:rsid w:val="5CC0BAF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FD255E"/>
  <w15:chartTrackingRefBased/>
  <w15:docId w15:val="{11ADA988-5BB2-4E62-90B4-DD21EE92C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50CC6"/>
    <w:rPr>
      <w:rFonts w:ascii="Constantia" w:hAnsi="Constantia" w:cstheme="minorHAnsi"/>
      <w:szCs w:val="24"/>
    </w:rPr>
  </w:style>
  <w:style w:type="paragraph" w:styleId="Kop1">
    <w:name w:val="heading 1"/>
    <w:basedOn w:val="Standaard"/>
    <w:next w:val="Standaard"/>
    <w:link w:val="Kop1Char"/>
    <w:uiPriority w:val="9"/>
    <w:qFormat/>
    <w:rsid w:val="00334142"/>
    <w:pPr>
      <w:keepNext/>
      <w:keepLines/>
      <w:numPr>
        <w:numId w:val="2"/>
      </w:numPr>
      <w:spacing w:before="480" w:after="240"/>
      <w:outlineLvl w:val="0"/>
    </w:pPr>
    <w:rPr>
      <w:rFonts w:eastAsiaTheme="majorEastAsia" w:cstheme="majorBidi"/>
      <w:b/>
      <w:color w:val="000000" w:themeColor="text1"/>
      <w:sz w:val="28"/>
      <w:szCs w:val="32"/>
    </w:rPr>
  </w:style>
  <w:style w:type="paragraph" w:styleId="Kop2">
    <w:name w:val="heading 2"/>
    <w:basedOn w:val="Standaard"/>
    <w:next w:val="Standaard"/>
    <w:link w:val="Kop2Char"/>
    <w:uiPriority w:val="9"/>
    <w:unhideWhenUsed/>
    <w:qFormat/>
    <w:rsid w:val="00334142"/>
    <w:pPr>
      <w:keepNext/>
      <w:keepLines/>
      <w:numPr>
        <w:ilvl w:val="1"/>
        <w:numId w:val="2"/>
      </w:numPr>
      <w:spacing w:before="160" w:after="120"/>
      <w:outlineLvl w:val="1"/>
    </w:pPr>
    <w:rPr>
      <w:rFonts w:eastAsiaTheme="majorEastAsia" w:cstheme="majorBidi"/>
      <w:b/>
      <w:color w:val="000000" w:themeColor="text1"/>
      <w:szCs w:val="26"/>
    </w:rPr>
  </w:style>
  <w:style w:type="paragraph" w:styleId="Kop3">
    <w:name w:val="heading 3"/>
    <w:basedOn w:val="Standaard"/>
    <w:next w:val="Standaard"/>
    <w:link w:val="Kop3Char"/>
    <w:uiPriority w:val="9"/>
    <w:unhideWhenUsed/>
    <w:qFormat/>
    <w:rsid w:val="00B948BD"/>
    <w:pPr>
      <w:keepNext/>
      <w:keepLines/>
      <w:numPr>
        <w:ilvl w:val="2"/>
        <w:numId w:val="2"/>
      </w:numPr>
      <w:spacing w:before="40" w:after="0"/>
      <w:outlineLvl w:val="2"/>
    </w:pPr>
    <w:rPr>
      <w:rFonts w:eastAsiaTheme="majorEastAsia" w:cstheme="majorBidi"/>
      <w:b/>
      <w:color w:val="000000" w:themeColor="text1"/>
    </w:rPr>
  </w:style>
  <w:style w:type="paragraph" w:styleId="Kop4">
    <w:name w:val="heading 4"/>
    <w:basedOn w:val="Standaard"/>
    <w:next w:val="Standaard"/>
    <w:link w:val="Kop4Char"/>
    <w:uiPriority w:val="9"/>
    <w:semiHidden/>
    <w:unhideWhenUsed/>
    <w:qFormat/>
    <w:rsid w:val="00B948BD"/>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B948BD"/>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Kop6">
    <w:name w:val="heading 6"/>
    <w:basedOn w:val="Standaard"/>
    <w:next w:val="Standaard"/>
    <w:link w:val="Kop6Char"/>
    <w:uiPriority w:val="9"/>
    <w:semiHidden/>
    <w:unhideWhenUsed/>
    <w:qFormat/>
    <w:rsid w:val="00B948BD"/>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Kop7">
    <w:name w:val="heading 7"/>
    <w:basedOn w:val="Standaard"/>
    <w:next w:val="Standaard"/>
    <w:link w:val="Kop7Char"/>
    <w:uiPriority w:val="9"/>
    <w:semiHidden/>
    <w:unhideWhenUsed/>
    <w:qFormat/>
    <w:rsid w:val="00B948BD"/>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B948BD"/>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B948BD"/>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660516"/>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60516"/>
    <w:rPr>
      <w:rFonts w:cstheme="minorHAnsi"/>
      <w:sz w:val="24"/>
      <w:szCs w:val="24"/>
    </w:rPr>
  </w:style>
  <w:style w:type="paragraph" w:styleId="Voettekst">
    <w:name w:val="footer"/>
    <w:basedOn w:val="Standaard"/>
    <w:link w:val="VoettekstChar"/>
    <w:uiPriority w:val="99"/>
    <w:unhideWhenUsed/>
    <w:rsid w:val="00660516"/>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60516"/>
    <w:rPr>
      <w:rFonts w:cstheme="minorHAnsi"/>
      <w:sz w:val="24"/>
      <w:szCs w:val="24"/>
    </w:rPr>
  </w:style>
  <w:style w:type="table" w:styleId="Tabelraster">
    <w:name w:val="Table Grid"/>
    <w:basedOn w:val="Standaardtabel"/>
    <w:uiPriority w:val="59"/>
    <w:rsid w:val="001509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1Char">
    <w:name w:val="Kop 1 Char"/>
    <w:basedOn w:val="Standaardalinea-lettertype"/>
    <w:link w:val="Kop1"/>
    <w:uiPriority w:val="9"/>
    <w:rsid w:val="00334142"/>
    <w:rPr>
      <w:rFonts w:ascii="Constantia" w:eastAsiaTheme="majorEastAsia" w:hAnsi="Constantia" w:cstheme="majorBidi"/>
      <w:b/>
      <w:color w:val="000000" w:themeColor="text1"/>
      <w:sz w:val="28"/>
      <w:szCs w:val="32"/>
    </w:rPr>
  </w:style>
  <w:style w:type="character" w:customStyle="1" w:styleId="Kop2Char">
    <w:name w:val="Kop 2 Char"/>
    <w:basedOn w:val="Standaardalinea-lettertype"/>
    <w:link w:val="Kop2"/>
    <w:uiPriority w:val="9"/>
    <w:rsid w:val="00334142"/>
    <w:rPr>
      <w:rFonts w:ascii="Constantia" w:eastAsiaTheme="majorEastAsia" w:hAnsi="Constantia" w:cstheme="majorBidi"/>
      <w:b/>
      <w:color w:val="000000" w:themeColor="text1"/>
      <w:szCs w:val="26"/>
    </w:rPr>
  </w:style>
  <w:style w:type="character" w:customStyle="1" w:styleId="Kop3Char">
    <w:name w:val="Kop 3 Char"/>
    <w:basedOn w:val="Standaardalinea-lettertype"/>
    <w:link w:val="Kop3"/>
    <w:uiPriority w:val="9"/>
    <w:rsid w:val="00B948BD"/>
    <w:rPr>
      <w:rFonts w:ascii="Constantia" w:eastAsiaTheme="majorEastAsia" w:hAnsi="Constantia" w:cstheme="majorBidi"/>
      <w:b/>
      <w:color w:val="000000" w:themeColor="text1"/>
      <w:szCs w:val="24"/>
    </w:rPr>
  </w:style>
  <w:style w:type="character" w:customStyle="1" w:styleId="Kop4Char">
    <w:name w:val="Kop 4 Char"/>
    <w:basedOn w:val="Standaardalinea-lettertype"/>
    <w:link w:val="Kop4"/>
    <w:uiPriority w:val="9"/>
    <w:semiHidden/>
    <w:rsid w:val="00B948BD"/>
    <w:rPr>
      <w:rFonts w:asciiTheme="majorHAnsi" w:eastAsiaTheme="majorEastAsia" w:hAnsiTheme="majorHAnsi" w:cstheme="majorBidi"/>
      <w:i/>
      <w:iCs/>
      <w:color w:val="2F5496" w:themeColor="accent1" w:themeShade="BF"/>
      <w:szCs w:val="24"/>
    </w:rPr>
  </w:style>
  <w:style w:type="character" w:customStyle="1" w:styleId="Kop5Char">
    <w:name w:val="Kop 5 Char"/>
    <w:basedOn w:val="Standaardalinea-lettertype"/>
    <w:link w:val="Kop5"/>
    <w:uiPriority w:val="9"/>
    <w:semiHidden/>
    <w:rsid w:val="00B948BD"/>
    <w:rPr>
      <w:rFonts w:asciiTheme="majorHAnsi" w:eastAsiaTheme="majorEastAsia" w:hAnsiTheme="majorHAnsi" w:cstheme="majorBidi"/>
      <w:color w:val="2F5496" w:themeColor="accent1" w:themeShade="BF"/>
      <w:szCs w:val="24"/>
    </w:rPr>
  </w:style>
  <w:style w:type="character" w:customStyle="1" w:styleId="Kop6Char">
    <w:name w:val="Kop 6 Char"/>
    <w:basedOn w:val="Standaardalinea-lettertype"/>
    <w:link w:val="Kop6"/>
    <w:uiPriority w:val="9"/>
    <w:semiHidden/>
    <w:rsid w:val="00B948BD"/>
    <w:rPr>
      <w:rFonts w:asciiTheme="majorHAnsi" w:eastAsiaTheme="majorEastAsia" w:hAnsiTheme="majorHAnsi" w:cstheme="majorBidi"/>
      <w:color w:val="1F3763" w:themeColor="accent1" w:themeShade="7F"/>
      <w:szCs w:val="24"/>
    </w:rPr>
  </w:style>
  <w:style w:type="character" w:customStyle="1" w:styleId="Kop7Char">
    <w:name w:val="Kop 7 Char"/>
    <w:basedOn w:val="Standaardalinea-lettertype"/>
    <w:link w:val="Kop7"/>
    <w:uiPriority w:val="9"/>
    <w:semiHidden/>
    <w:rsid w:val="00B948BD"/>
    <w:rPr>
      <w:rFonts w:asciiTheme="majorHAnsi" w:eastAsiaTheme="majorEastAsia" w:hAnsiTheme="majorHAnsi" w:cstheme="majorBidi"/>
      <w:i/>
      <w:iCs/>
      <w:color w:val="1F3763" w:themeColor="accent1" w:themeShade="7F"/>
      <w:szCs w:val="24"/>
    </w:rPr>
  </w:style>
  <w:style w:type="character" w:customStyle="1" w:styleId="Kop8Char">
    <w:name w:val="Kop 8 Char"/>
    <w:basedOn w:val="Standaardalinea-lettertype"/>
    <w:link w:val="Kop8"/>
    <w:uiPriority w:val="9"/>
    <w:semiHidden/>
    <w:rsid w:val="00B948BD"/>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B948BD"/>
    <w:rPr>
      <w:rFonts w:asciiTheme="majorHAnsi" w:eastAsiaTheme="majorEastAsia" w:hAnsiTheme="majorHAnsi" w:cstheme="majorBidi"/>
      <w:i/>
      <w:iCs/>
      <w:color w:val="272727" w:themeColor="text1" w:themeTint="D8"/>
      <w:sz w:val="21"/>
      <w:szCs w:val="21"/>
    </w:rPr>
  </w:style>
  <w:style w:type="paragraph" w:styleId="Kopvaninhoudsopgave">
    <w:name w:val="TOC Heading"/>
    <w:basedOn w:val="Kop1"/>
    <w:next w:val="Standaard"/>
    <w:uiPriority w:val="39"/>
    <w:unhideWhenUsed/>
    <w:qFormat/>
    <w:rsid w:val="00B948BD"/>
    <w:pPr>
      <w:numPr>
        <w:numId w:val="0"/>
      </w:numPr>
      <w:outlineLvl w:val="9"/>
    </w:pPr>
    <w:rPr>
      <w:rFonts w:asciiTheme="majorHAnsi" w:hAnsiTheme="majorHAnsi"/>
      <w:b w:val="0"/>
      <w:color w:val="2F5496" w:themeColor="accent1" w:themeShade="BF"/>
      <w:sz w:val="32"/>
      <w:lang w:eastAsia="nl-NL"/>
    </w:rPr>
  </w:style>
  <w:style w:type="paragraph" w:styleId="Inhopg1">
    <w:name w:val="toc 1"/>
    <w:basedOn w:val="Standaard"/>
    <w:next w:val="Standaard"/>
    <w:autoRedefine/>
    <w:uiPriority w:val="39"/>
    <w:unhideWhenUsed/>
    <w:rsid w:val="00B948BD"/>
    <w:pPr>
      <w:spacing w:after="100"/>
    </w:pPr>
  </w:style>
  <w:style w:type="character" w:styleId="Hyperlink">
    <w:name w:val="Hyperlink"/>
    <w:basedOn w:val="Standaardalinea-lettertype"/>
    <w:uiPriority w:val="99"/>
    <w:unhideWhenUsed/>
    <w:rsid w:val="00B948BD"/>
    <w:rPr>
      <w:color w:val="0563C1" w:themeColor="hyperlink"/>
      <w:u w:val="single"/>
    </w:rPr>
  </w:style>
  <w:style w:type="table" w:styleId="Lijsttabel4-Accent1">
    <w:name w:val="List Table 4 Accent 1"/>
    <w:basedOn w:val="Standaardtabel"/>
    <w:uiPriority w:val="49"/>
    <w:rsid w:val="00334142"/>
    <w:pPr>
      <w:spacing w:after="0" w:line="240" w:lineRule="auto"/>
    </w:pPr>
    <w:rPr>
      <w:rFonts w:ascii="Verdana" w:eastAsia="Calibri" w:hAnsi="Verdana" w:cs="Arial"/>
      <w:sz w:val="20"/>
      <w:szCs w:val="20"/>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ijschrift">
    <w:name w:val="caption"/>
    <w:basedOn w:val="Standaard"/>
    <w:next w:val="Standaard"/>
    <w:uiPriority w:val="35"/>
    <w:unhideWhenUsed/>
    <w:qFormat/>
    <w:rsid w:val="00334142"/>
    <w:pPr>
      <w:spacing w:after="200" w:line="240" w:lineRule="auto"/>
    </w:pPr>
    <w:rPr>
      <w:rFonts w:eastAsia="Calibri" w:cs="Times New Roman"/>
      <w:i/>
      <w:iCs/>
      <w:color w:val="44546A" w:themeColor="text2"/>
      <w:sz w:val="18"/>
      <w:szCs w:val="18"/>
    </w:rPr>
  </w:style>
  <w:style w:type="table" w:styleId="Lijsttabel4-Accent5">
    <w:name w:val="List Table 4 Accent 5"/>
    <w:basedOn w:val="Standaardtabel"/>
    <w:uiPriority w:val="49"/>
    <w:rsid w:val="0033414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Huisstijl-Gegevens">
    <w:name w:val="Huisstijl-Gegevens"/>
    <w:basedOn w:val="Standaard"/>
    <w:rsid w:val="00334142"/>
    <w:pPr>
      <w:spacing w:after="0" w:line="280" w:lineRule="atLeast"/>
    </w:pPr>
    <w:rPr>
      <w:rFonts w:eastAsia="Calibri" w:cs="Times New Roman"/>
      <w:noProof/>
      <w:szCs w:val="20"/>
    </w:rPr>
  </w:style>
  <w:style w:type="paragraph" w:styleId="Lijstalinea">
    <w:name w:val="List Paragraph"/>
    <w:basedOn w:val="Standaard"/>
    <w:uiPriority w:val="34"/>
    <w:qFormat/>
    <w:rsid w:val="00EF79B5"/>
    <w:pPr>
      <w:ind w:left="720"/>
      <w:contextualSpacing/>
    </w:pPr>
  </w:style>
  <w:style w:type="paragraph" w:styleId="Bibliografie">
    <w:name w:val="Bibliography"/>
    <w:basedOn w:val="Standaard"/>
    <w:next w:val="Standaard"/>
    <w:uiPriority w:val="37"/>
    <w:unhideWhenUsed/>
    <w:rsid w:val="001B1E47"/>
  </w:style>
  <w:style w:type="paragraph" w:styleId="Normaalweb">
    <w:name w:val="Normal (Web)"/>
    <w:basedOn w:val="Standaard"/>
    <w:uiPriority w:val="99"/>
    <w:unhideWhenUsed/>
    <w:rsid w:val="001B1E47"/>
    <w:pPr>
      <w:spacing w:before="100" w:beforeAutospacing="1" w:after="100" w:afterAutospacing="1" w:line="240" w:lineRule="auto"/>
    </w:pPr>
    <w:rPr>
      <w:rFonts w:ascii="Times New Roman" w:eastAsiaTheme="minorEastAsia" w:hAnsi="Times New Roman" w:cs="Times New Roman"/>
      <w:sz w:val="24"/>
      <w:lang w:val="en-US"/>
    </w:rPr>
  </w:style>
  <w:style w:type="paragraph" w:styleId="Geenafstand">
    <w:name w:val="No Spacing"/>
    <w:uiPriority w:val="1"/>
    <w:qFormat/>
    <w:rsid w:val="001B1E47"/>
    <w:pPr>
      <w:spacing w:after="0" w:line="240" w:lineRule="auto"/>
    </w:pPr>
    <w:rPr>
      <w:rFonts w:ascii="Constantia" w:hAnsi="Constantia" w:cstheme="minorHAnsi"/>
      <w:szCs w:val="24"/>
    </w:rPr>
  </w:style>
  <w:style w:type="paragraph" w:styleId="Inhopg2">
    <w:name w:val="toc 2"/>
    <w:basedOn w:val="Standaard"/>
    <w:next w:val="Standaard"/>
    <w:autoRedefine/>
    <w:uiPriority w:val="39"/>
    <w:unhideWhenUsed/>
    <w:rsid w:val="001B1E47"/>
    <w:pPr>
      <w:spacing w:after="100"/>
      <w:ind w:left="220"/>
    </w:pPr>
  </w:style>
  <w:style w:type="paragraph" w:styleId="Inhopg3">
    <w:name w:val="toc 3"/>
    <w:basedOn w:val="Standaard"/>
    <w:next w:val="Standaard"/>
    <w:autoRedefine/>
    <w:uiPriority w:val="39"/>
    <w:unhideWhenUsed/>
    <w:rsid w:val="001B1E47"/>
    <w:pPr>
      <w:spacing w:after="100"/>
      <w:ind w:left="440"/>
    </w:pPr>
  </w:style>
  <w:style w:type="table" w:styleId="Rastertabel4-Accent5">
    <w:name w:val="Grid Table 4 Accent 5"/>
    <w:basedOn w:val="Standaardtabel"/>
    <w:uiPriority w:val="49"/>
    <w:rsid w:val="00052E9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Rastertabel4-Accent6">
    <w:name w:val="Grid Table 4 Accent 6"/>
    <w:basedOn w:val="Standaardtabel"/>
    <w:uiPriority w:val="49"/>
    <w:rsid w:val="005633B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Rastertabel5donker-Accent6">
    <w:name w:val="Grid Table 5 Dark Accent 6"/>
    <w:basedOn w:val="Standaardtabel"/>
    <w:uiPriority w:val="50"/>
    <w:rsid w:val="005633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Tekstvantijdelijkeaanduiding">
    <w:name w:val="Placeholder Text"/>
    <w:basedOn w:val="Standaardalinea-lettertype"/>
    <w:uiPriority w:val="99"/>
    <w:semiHidden/>
    <w:rsid w:val="00C4735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0713">
      <w:bodyDiv w:val="1"/>
      <w:marLeft w:val="0"/>
      <w:marRight w:val="0"/>
      <w:marTop w:val="0"/>
      <w:marBottom w:val="0"/>
      <w:divBdr>
        <w:top w:val="none" w:sz="0" w:space="0" w:color="auto"/>
        <w:left w:val="none" w:sz="0" w:space="0" w:color="auto"/>
        <w:bottom w:val="none" w:sz="0" w:space="0" w:color="auto"/>
        <w:right w:val="none" w:sz="0" w:space="0" w:color="auto"/>
      </w:divBdr>
    </w:div>
    <w:div w:id="117914647">
      <w:bodyDiv w:val="1"/>
      <w:marLeft w:val="0"/>
      <w:marRight w:val="0"/>
      <w:marTop w:val="0"/>
      <w:marBottom w:val="0"/>
      <w:divBdr>
        <w:top w:val="none" w:sz="0" w:space="0" w:color="auto"/>
        <w:left w:val="none" w:sz="0" w:space="0" w:color="auto"/>
        <w:bottom w:val="none" w:sz="0" w:space="0" w:color="auto"/>
        <w:right w:val="none" w:sz="0" w:space="0" w:color="auto"/>
      </w:divBdr>
    </w:div>
    <w:div w:id="142477188">
      <w:bodyDiv w:val="1"/>
      <w:marLeft w:val="0"/>
      <w:marRight w:val="0"/>
      <w:marTop w:val="0"/>
      <w:marBottom w:val="0"/>
      <w:divBdr>
        <w:top w:val="none" w:sz="0" w:space="0" w:color="auto"/>
        <w:left w:val="none" w:sz="0" w:space="0" w:color="auto"/>
        <w:bottom w:val="none" w:sz="0" w:space="0" w:color="auto"/>
        <w:right w:val="none" w:sz="0" w:space="0" w:color="auto"/>
      </w:divBdr>
    </w:div>
    <w:div w:id="147594722">
      <w:bodyDiv w:val="1"/>
      <w:marLeft w:val="0"/>
      <w:marRight w:val="0"/>
      <w:marTop w:val="0"/>
      <w:marBottom w:val="0"/>
      <w:divBdr>
        <w:top w:val="none" w:sz="0" w:space="0" w:color="auto"/>
        <w:left w:val="none" w:sz="0" w:space="0" w:color="auto"/>
        <w:bottom w:val="none" w:sz="0" w:space="0" w:color="auto"/>
        <w:right w:val="none" w:sz="0" w:space="0" w:color="auto"/>
      </w:divBdr>
    </w:div>
    <w:div w:id="325935356">
      <w:bodyDiv w:val="1"/>
      <w:marLeft w:val="0"/>
      <w:marRight w:val="0"/>
      <w:marTop w:val="0"/>
      <w:marBottom w:val="0"/>
      <w:divBdr>
        <w:top w:val="none" w:sz="0" w:space="0" w:color="auto"/>
        <w:left w:val="none" w:sz="0" w:space="0" w:color="auto"/>
        <w:bottom w:val="none" w:sz="0" w:space="0" w:color="auto"/>
        <w:right w:val="none" w:sz="0" w:space="0" w:color="auto"/>
      </w:divBdr>
    </w:div>
    <w:div w:id="339429050">
      <w:bodyDiv w:val="1"/>
      <w:marLeft w:val="0"/>
      <w:marRight w:val="0"/>
      <w:marTop w:val="0"/>
      <w:marBottom w:val="0"/>
      <w:divBdr>
        <w:top w:val="none" w:sz="0" w:space="0" w:color="auto"/>
        <w:left w:val="none" w:sz="0" w:space="0" w:color="auto"/>
        <w:bottom w:val="none" w:sz="0" w:space="0" w:color="auto"/>
        <w:right w:val="none" w:sz="0" w:space="0" w:color="auto"/>
      </w:divBdr>
    </w:div>
    <w:div w:id="500898917">
      <w:bodyDiv w:val="1"/>
      <w:marLeft w:val="0"/>
      <w:marRight w:val="0"/>
      <w:marTop w:val="0"/>
      <w:marBottom w:val="0"/>
      <w:divBdr>
        <w:top w:val="none" w:sz="0" w:space="0" w:color="auto"/>
        <w:left w:val="none" w:sz="0" w:space="0" w:color="auto"/>
        <w:bottom w:val="none" w:sz="0" w:space="0" w:color="auto"/>
        <w:right w:val="none" w:sz="0" w:space="0" w:color="auto"/>
      </w:divBdr>
    </w:div>
    <w:div w:id="801121633">
      <w:bodyDiv w:val="1"/>
      <w:marLeft w:val="0"/>
      <w:marRight w:val="0"/>
      <w:marTop w:val="0"/>
      <w:marBottom w:val="0"/>
      <w:divBdr>
        <w:top w:val="none" w:sz="0" w:space="0" w:color="auto"/>
        <w:left w:val="none" w:sz="0" w:space="0" w:color="auto"/>
        <w:bottom w:val="none" w:sz="0" w:space="0" w:color="auto"/>
        <w:right w:val="none" w:sz="0" w:space="0" w:color="auto"/>
      </w:divBdr>
    </w:div>
    <w:div w:id="825824017">
      <w:bodyDiv w:val="1"/>
      <w:marLeft w:val="0"/>
      <w:marRight w:val="0"/>
      <w:marTop w:val="0"/>
      <w:marBottom w:val="0"/>
      <w:divBdr>
        <w:top w:val="none" w:sz="0" w:space="0" w:color="auto"/>
        <w:left w:val="none" w:sz="0" w:space="0" w:color="auto"/>
        <w:bottom w:val="none" w:sz="0" w:space="0" w:color="auto"/>
        <w:right w:val="none" w:sz="0" w:space="0" w:color="auto"/>
      </w:divBdr>
    </w:div>
    <w:div w:id="845553810">
      <w:bodyDiv w:val="1"/>
      <w:marLeft w:val="0"/>
      <w:marRight w:val="0"/>
      <w:marTop w:val="0"/>
      <w:marBottom w:val="0"/>
      <w:divBdr>
        <w:top w:val="none" w:sz="0" w:space="0" w:color="auto"/>
        <w:left w:val="none" w:sz="0" w:space="0" w:color="auto"/>
        <w:bottom w:val="none" w:sz="0" w:space="0" w:color="auto"/>
        <w:right w:val="none" w:sz="0" w:space="0" w:color="auto"/>
      </w:divBdr>
    </w:div>
    <w:div w:id="908267316">
      <w:bodyDiv w:val="1"/>
      <w:marLeft w:val="0"/>
      <w:marRight w:val="0"/>
      <w:marTop w:val="0"/>
      <w:marBottom w:val="0"/>
      <w:divBdr>
        <w:top w:val="none" w:sz="0" w:space="0" w:color="auto"/>
        <w:left w:val="none" w:sz="0" w:space="0" w:color="auto"/>
        <w:bottom w:val="none" w:sz="0" w:space="0" w:color="auto"/>
        <w:right w:val="none" w:sz="0" w:space="0" w:color="auto"/>
      </w:divBdr>
    </w:div>
    <w:div w:id="1070344414">
      <w:bodyDiv w:val="1"/>
      <w:marLeft w:val="0"/>
      <w:marRight w:val="0"/>
      <w:marTop w:val="0"/>
      <w:marBottom w:val="0"/>
      <w:divBdr>
        <w:top w:val="none" w:sz="0" w:space="0" w:color="auto"/>
        <w:left w:val="none" w:sz="0" w:space="0" w:color="auto"/>
        <w:bottom w:val="none" w:sz="0" w:space="0" w:color="auto"/>
        <w:right w:val="none" w:sz="0" w:space="0" w:color="auto"/>
      </w:divBdr>
    </w:div>
    <w:div w:id="1287734343">
      <w:bodyDiv w:val="1"/>
      <w:marLeft w:val="0"/>
      <w:marRight w:val="0"/>
      <w:marTop w:val="0"/>
      <w:marBottom w:val="0"/>
      <w:divBdr>
        <w:top w:val="none" w:sz="0" w:space="0" w:color="auto"/>
        <w:left w:val="none" w:sz="0" w:space="0" w:color="auto"/>
        <w:bottom w:val="none" w:sz="0" w:space="0" w:color="auto"/>
        <w:right w:val="none" w:sz="0" w:space="0" w:color="auto"/>
      </w:divBdr>
    </w:div>
    <w:div w:id="1310134106">
      <w:bodyDiv w:val="1"/>
      <w:marLeft w:val="0"/>
      <w:marRight w:val="0"/>
      <w:marTop w:val="0"/>
      <w:marBottom w:val="0"/>
      <w:divBdr>
        <w:top w:val="none" w:sz="0" w:space="0" w:color="auto"/>
        <w:left w:val="none" w:sz="0" w:space="0" w:color="auto"/>
        <w:bottom w:val="none" w:sz="0" w:space="0" w:color="auto"/>
        <w:right w:val="none" w:sz="0" w:space="0" w:color="auto"/>
      </w:divBdr>
    </w:div>
    <w:div w:id="1322779675">
      <w:bodyDiv w:val="1"/>
      <w:marLeft w:val="0"/>
      <w:marRight w:val="0"/>
      <w:marTop w:val="0"/>
      <w:marBottom w:val="0"/>
      <w:divBdr>
        <w:top w:val="none" w:sz="0" w:space="0" w:color="auto"/>
        <w:left w:val="none" w:sz="0" w:space="0" w:color="auto"/>
        <w:bottom w:val="none" w:sz="0" w:space="0" w:color="auto"/>
        <w:right w:val="none" w:sz="0" w:space="0" w:color="auto"/>
      </w:divBdr>
    </w:div>
    <w:div w:id="1445030773">
      <w:bodyDiv w:val="1"/>
      <w:marLeft w:val="0"/>
      <w:marRight w:val="0"/>
      <w:marTop w:val="0"/>
      <w:marBottom w:val="0"/>
      <w:divBdr>
        <w:top w:val="none" w:sz="0" w:space="0" w:color="auto"/>
        <w:left w:val="none" w:sz="0" w:space="0" w:color="auto"/>
        <w:bottom w:val="none" w:sz="0" w:space="0" w:color="auto"/>
        <w:right w:val="none" w:sz="0" w:space="0" w:color="auto"/>
      </w:divBdr>
    </w:div>
    <w:div w:id="1504467048">
      <w:bodyDiv w:val="1"/>
      <w:marLeft w:val="0"/>
      <w:marRight w:val="0"/>
      <w:marTop w:val="0"/>
      <w:marBottom w:val="0"/>
      <w:divBdr>
        <w:top w:val="none" w:sz="0" w:space="0" w:color="auto"/>
        <w:left w:val="none" w:sz="0" w:space="0" w:color="auto"/>
        <w:bottom w:val="none" w:sz="0" w:space="0" w:color="auto"/>
        <w:right w:val="none" w:sz="0" w:space="0" w:color="auto"/>
      </w:divBdr>
    </w:div>
    <w:div w:id="1504512719">
      <w:bodyDiv w:val="1"/>
      <w:marLeft w:val="0"/>
      <w:marRight w:val="0"/>
      <w:marTop w:val="0"/>
      <w:marBottom w:val="0"/>
      <w:divBdr>
        <w:top w:val="none" w:sz="0" w:space="0" w:color="auto"/>
        <w:left w:val="none" w:sz="0" w:space="0" w:color="auto"/>
        <w:bottom w:val="none" w:sz="0" w:space="0" w:color="auto"/>
        <w:right w:val="none" w:sz="0" w:space="0" w:color="auto"/>
      </w:divBdr>
    </w:div>
    <w:div w:id="1509981870">
      <w:bodyDiv w:val="1"/>
      <w:marLeft w:val="0"/>
      <w:marRight w:val="0"/>
      <w:marTop w:val="0"/>
      <w:marBottom w:val="0"/>
      <w:divBdr>
        <w:top w:val="none" w:sz="0" w:space="0" w:color="auto"/>
        <w:left w:val="none" w:sz="0" w:space="0" w:color="auto"/>
        <w:bottom w:val="none" w:sz="0" w:space="0" w:color="auto"/>
        <w:right w:val="none" w:sz="0" w:space="0" w:color="auto"/>
      </w:divBdr>
    </w:div>
    <w:div w:id="1671299653">
      <w:bodyDiv w:val="1"/>
      <w:marLeft w:val="0"/>
      <w:marRight w:val="0"/>
      <w:marTop w:val="0"/>
      <w:marBottom w:val="0"/>
      <w:divBdr>
        <w:top w:val="none" w:sz="0" w:space="0" w:color="auto"/>
        <w:left w:val="none" w:sz="0" w:space="0" w:color="auto"/>
        <w:bottom w:val="none" w:sz="0" w:space="0" w:color="auto"/>
        <w:right w:val="none" w:sz="0" w:space="0" w:color="auto"/>
      </w:divBdr>
    </w:div>
    <w:div w:id="1753158850">
      <w:bodyDiv w:val="1"/>
      <w:marLeft w:val="0"/>
      <w:marRight w:val="0"/>
      <w:marTop w:val="0"/>
      <w:marBottom w:val="0"/>
      <w:divBdr>
        <w:top w:val="none" w:sz="0" w:space="0" w:color="auto"/>
        <w:left w:val="none" w:sz="0" w:space="0" w:color="auto"/>
        <w:bottom w:val="none" w:sz="0" w:space="0" w:color="auto"/>
        <w:right w:val="none" w:sz="0" w:space="0" w:color="auto"/>
      </w:divBdr>
    </w:div>
    <w:div w:id="1762683106">
      <w:bodyDiv w:val="1"/>
      <w:marLeft w:val="0"/>
      <w:marRight w:val="0"/>
      <w:marTop w:val="0"/>
      <w:marBottom w:val="0"/>
      <w:divBdr>
        <w:top w:val="none" w:sz="0" w:space="0" w:color="auto"/>
        <w:left w:val="none" w:sz="0" w:space="0" w:color="auto"/>
        <w:bottom w:val="none" w:sz="0" w:space="0" w:color="auto"/>
        <w:right w:val="none" w:sz="0" w:space="0" w:color="auto"/>
      </w:divBdr>
    </w:div>
    <w:div w:id="1910337503">
      <w:bodyDiv w:val="1"/>
      <w:marLeft w:val="0"/>
      <w:marRight w:val="0"/>
      <w:marTop w:val="0"/>
      <w:marBottom w:val="0"/>
      <w:divBdr>
        <w:top w:val="none" w:sz="0" w:space="0" w:color="auto"/>
        <w:left w:val="none" w:sz="0" w:space="0" w:color="auto"/>
        <w:bottom w:val="none" w:sz="0" w:space="0" w:color="auto"/>
        <w:right w:val="none" w:sz="0" w:space="0" w:color="auto"/>
      </w:divBdr>
    </w:div>
    <w:div w:id="1915553143">
      <w:bodyDiv w:val="1"/>
      <w:marLeft w:val="0"/>
      <w:marRight w:val="0"/>
      <w:marTop w:val="0"/>
      <w:marBottom w:val="0"/>
      <w:divBdr>
        <w:top w:val="none" w:sz="0" w:space="0" w:color="auto"/>
        <w:left w:val="none" w:sz="0" w:space="0" w:color="auto"/>
        <w:bottom w:val="none" w:sz="0" w:space="0" w:color="auto"/>
        <w:right w:val="none" w:sz="0" w:space="0" w:color="auto"/>
      </w:divBdr>
    </w:div>
    <w:div w:id="1932423450">
      <w:bodyDiv w:val="1"/>
      <w:marLeft w:val="0"/>
      <w:marRight w:val="0"/>
      <w:marTop w:val="0"/>
      <w:marBottom w:val="0"/>
      <w:divBdr>
        <w:top w:val="none" w:sz="0" w:space="0" w:color="auto"/>
        <w:left w:val="none" w:sz="0" w:space="0" w:color="auto"/>
        <w:bottom w:val="none" w:sz="0" w:space="0" w:color="auto"/>
        <w:right w:val="none" w:sz="0" w:space="0" w:color="auto"/>
      </w:divBdr>
    </w:div>
    <w:div w:id="1934430567">
      <w:bodyDiv w:val="1"/>
      <w:marLeft w:val="0"/>
      <w:marRight w:val="0"/>
      <w:marTop w:val="0"/>
      <w:marBottom w:val="0"/>
      <w:divBdr>
        <w:top w:val="none" w:sz="0" w:space="0" w:color="auto"/>
        <w:left w:val="none" w:sz="0" w:space="0" w:color="auto"/>
        <w:bottom w:val="none" w:sz="0" w:space="0" w:color="auto"/>
        <w:right w:val="none" w:sz="0" w:space="0" w:color="auto"/>
      </w:divBdr>
    </w:div>
    <w:div w:id="2043893671">
      <w:bodyDiv w:val="1"/>
      <w:marLeft w:val="0"/>
      <w:marRight w:val="0"/>
      <w:marTop w:val="0"/>
      <w:marBottom w:val="0"/>
      <w:divBdr>
        <w:top w:val="none" w:sz="0" w:space="0" w:color="auto"/>
        <w:left w:val="none" w:sz="0" w:space="0" w:color="auto"/>
        <w:bottom w:val="none" w:sz="0" w:space="0" w:color="auto"/>
        <w:right w:val="none" w:sz="0" w:space="0" w:color="auto"/>
      </w:divBdr>
    </w:div>
    <w:div w:id="2058773094">
      <w:bodyDiv w:val="1"/>
      <w:marLeft w:val="0"/>
      <w:marRight w:val="0"/>
      <w:marTop w:val="0"/>
      <w:marBottom w:val="0"/>
      <w:divBdr>
        <w:top w:val="none" w:sz="0" w:space="0" w:color="auto"/>
        <w:left w:val="none" w:sz="0" w:space="0" w:color="auto"/>
        <w:bottom w:val="none" w:sz="0" w:space="0" w:color="auto"/>
        <w:right w:val="none" w:sz="0" w:space="0" w:color="auto"/>
      </w:divBdr>
    </w:div>
    <w:div w:id="2110466126">
      <w:bodyDiv w:val="1"/>
      <w:marLeft w:val="0"/>
      <w:marRight w:val="0"/>
      <w:marTop w:val="0"/>
      <w:marBottom w:val="0"/>
      <w:divBdr>
        <w:top w:val="none" w:sz="0" w:space="0" w:color="auto"/>
        <w:left w:val="none" w:sz="0" w:space="0" w:color="auto"/>
        <w:bottom w:val="none" w:sz="0" w:space="0" w:color="auto"/>
        <w:right w:val="none" w:sz="0" w:space="0" w:color="auto"/>
      </w:divBdr>
    </w:div>
    <w:div w:id="2112775346">
      <w:bodyDiv w:val="1"/>
      <w:marLeft w:val="0"/>
      <w:marRight w:val="0"/>
      <w:marTop w:val="0"/>
      <w:marBottom w:val="0"/>
      <w:divBdr>
        <w:top w:val="none" w:sz="0" w:space="0" w:color="auto"/>
        <w:left w:val="none" w:sz="0" w:space="0" w:color="auto"/>
        <w:bottom w:val="none" w:sz="0" w:space="0" w:color="auto"/>
        <w:right w:val="none" w:sz="0" w:space="0" w:color="auto"/>
      </w:divBdr>
    </w:div>
    <w:div w:id="2125494189">
      <w:bodyDiv w:val="1"/>
      <w:marLeft w:val="0"/>
      <w:marRight w:val="0"/>
      <w:marTop w:val="0"/>
      <w:marBottom w:val="0"/>
      <w:divBdr>
        <w:top w:val="none" w:sz="0" w:space="0" w:color="auto"/>
        <w:left w:val="none" w:sz="0" w:space="0" w:color="auto"/>
        <w:bottom w:val="none" w:sz="0" w:space="0" w:color="auto"/>
        <w:right w:val="none" w:sz="0" w:space="0" w:color="auto"/>
      </w:divBdr>
    </w:div>
    <w:div w:id="2140801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tiff"/></Relationships>
</file>

<file path=word/_rels/header2.xml.rels><?xml version="1.0" encoding="UTF-8" standalone="yes"?>
<Relationships xmlns="http://schemas.openxmlformats.org/package/2006/relationships"><Relationship Id="rId1" Type="http://schemas.openxmlformats.org/officeDocument/2006/relationships/image" Target="media/image5.tiff"/></Relationships>
</file>

<file path=word/_rels/settings.xml.rels><?xml version="1.0" encoding="UTF-8" standalone="yes"?>
<Relationships xmlns="http://schemas.openxmlformats.org/package/2006/relationships"><Relationship Id="rId1" Type="http://schemas.openxmlformats.org/officeDocument/2006/relationships/attachedTemplate" Target="file:///D:\Bestanden\Documenten\Aangepaste%20Office-sjablonen\Lectoraat%20Data%20Intelligence%20template.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518C1F1FE25A40809509D36C652F54" ma:contentTypeVersion="13" ma:contentTypeDescription="Create a new document." ma:contentTypeScope="" ma:versionID="d49d301dcbe728a4f2d8058e3e99c4aa">
  <xsd:schema xmlns:xsd="http://www.w3.org/2001/XMLSchema" xmlns:xs="http://www.w3.org/2001/XMLSchema" xmlns:p="http://schemas.microsoft.com/office/2006/metadata/properties" xmlns:ns3="8ca987f9-0f78-4c90-be53-70bdd977eb5b" xmlns:ns4="d2db3469-898c-41eb-b505-bff21ecf1308" targetNamespace="http://schemas.microsoft.com/office/2006/metadata/properties" ma:root="true" ma:fieldsID="b83648d2af99213d3b1619b29c6480db" ns3:_="" ns4:_="">
    <xsd:import namespace="8ca987f9-0f78-4c90-be53-70bdd977eb5b"/>
    <xsd:import namespace="d2db3469-898c-41eb-b505-bff21ecf130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a987f9-0f78-4c90-be53-70bdd977eb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db3469-898c-41eb-b505-bff21ecf130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Mar20</b:Tag>
    <b:SourceType>InternetSite</b:SourceType>
    <b:Guid>{338135B8-317E-406F-A51D-230901CCECC9}</b:Guid>
    <b:Author>
      <b:Author>
        <b:NameList>
          <b:Person>
            <b:Last>Schmitz</b:Last>
            <b:First>Marcel</b:First>
          </b:Person>
        </b:NameList>
      </b:Author>
    </b:Author>
    <b:Title>Demonstration and explanation video of FoLA2 (Fellowship of Learning Activity and Analytics</b:Title>
    <b:Year>2020</b:Year>
    <b:InternetSiteTitle>YouTube</b:InternetSiteTitle>
    <b:Month>maart</b:Month>
    <b:Day>25</b:Day>
    <b:URL>https://www.youtube.com/watch?v=fLz5dE4g81k</b:URL>
    <b:RefOrder>1</b:RefOrder>
  </b:Source>
  <b:Source>
    <b:Tag>Aga11</b:Tag>
    <b:SourceType>InternetSite</b:SourceType>
    <b:Guid>{648B0D6D-48D8-40EC-8F46-E800BD1A2334}</b:Guid>
    <b:Author>
      <b:Author>
        <b:NameList>
          <b:Person>
            <b:Last>Bojko</b:Last>
            <b:First>Aga</b:First>
          </b:Person>
        </b:NameList>
      </b:Author>
    </b:Author>
    <b:Title>The Most Precise (or Most Accurate?) Eye Tracker</b:Title>
    <b:InternetSiteTitle>Growth from Knowledge</b:InternetSiteTitle>
    <b:Year>2011</b:Year>
    <b:Month>mei</b:Month>
    <b:Day>18</b:Day>
    <b:URL>https://www.gfk.com/blog/2011/05/the-most-precise-or-most-accurate-eye-tracker</b:URL>
    <b:RefOrder>2</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8B26B-9FB1-45EB-AEA5-384F1BA3AD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a987f9-0f78-4c90-be53-70bdd977eb5b"/>
    <ds:schemaRef ds:uri="d2db3469-898c-41eb-b505-bff21ecf13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FA2021-B3B6-420F-9E3C-AFFF9EB2DF54}">
  <ds:schemaRefs>
    <ds:schemaRef ds:uri="http://schemas.microsoft.com/sharepoint/v3/contenttype/forms"/>
  </ds:schemaRefs>
</ds:datastoreItem>
</file>

<file path=customXml/itemProps3.xml><?xml version="1.0" encoding="utf-8"?>
<ds:datastoreItem xmlns:ds="http://schemas.openxmlformats.org/officeDocument/2006/customXml" ds:itemID="{EABB6D57-8C3D-42F5-89C0-1872E67B19A6}">
  <ds:schemaRefs>
    <ds:schemaRef ds:uri="http://schemas.openxmlformats.org/officeDocument/2006/bibliography"/>
  </ds:schemaRefs>
</ds:datastoreItem>
</file>

<file path=customXml/itemProps4.xml><?xml version="1.0" encoding="utf-8"?>
<ds:datastoreItem xmlns:ds="http://schemas.openxmlformats.org/officeDocument/2006/customXml" ds:itemID="{F64FB206-6D63-4AEB-B8B7-3E32D6A1D9E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Lectoraat Data Intelligence template.dotx</Template>
  <TotalTime>1829</TotalTime>
  <Pages>6</Pages>
  <Words>703</Words>
  <Characters>3869</Characters>
  <Application>Microsoft Office Word</Application>
  <DocSecurity>0</DocSecurity>
  <Lines>32</Lines>
  <Paragraphs>9</Paragraphs>
  <ScaleCrop>false</ScaleCrop>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 Alberts</dc:creator>
  <cp:keywords/>
  <dc:description/>
  <cp:lastModifiedBy>Philip (P.M.J.) Somers</cp:lastModifiedBy>
  <cp:revision>291</cp:revision>
  <cp:lastPrinted>2022-01-26T14:19:00Z</cp:lastPrinted>
  <dcterms:created xsi:type="dcterms:W3CDTF">2022-01-10T10:01:00Z</dcterms:created>
  <dcterms:modified xsi:type="dcterms:W3CDTF">2026-03-18T13:51:00Z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0x0101005B518C1F1FE25A40809509D36C652F54</vt:lpwstr>
  </property>
</Properties>
</file>