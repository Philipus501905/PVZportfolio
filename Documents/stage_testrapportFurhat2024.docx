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AA421" w14:textId="77777777" w:rsidR="00660516" w:rsidRDefault="00660516"/>
    <w:p w14:paraId="6AB74C58" w14:textId="77777777" w:rsidR="00952FCB" w:rsidRDefault="00952FCB"/>
    <w:p w14:paraId="14F8BB51" w14:textId="77777777" w:rsidR="00660516" w:rsidRDefault="00660516"/>
    <w:p w14:paraId="2536C2C2" w14:textId="3C17C0D9" w:rsidR="00660516" w:rsidRPr="00150996" w:rsidRDefault="00563BF0">
      <w:pPr>
        <w:rPr>
          <w:b/>
          <w:bCs/>
          <w:sz w:val="28"/>
          <w:szCs w:val="32"/>
        </w:rPr>
      </w:pPr>
      <w:proofErr w:type="spellStart"/>
      <w:r>
        <w:rPr>
          <w:b/>
          <w:bCs/>
          <w:sz w:val="28"/>
          <w:szCs w:val="32"/>
        </w:rPr>
        <w:t>Test</w:t>
      </w:r>
      <w:r w:rsidR="00660516" w:rsidRPr="00150996">
        <w:rPr>
          <w:b/>
          <w:bCs/>
          <w:sz w:val="28"/>
          <w:szCs w:val="32"/>
        </w:rPr>
        <w:t>Rapport</w:t>
      </w:r>
      <w:proofErr w:type="spellEnd"/>
      <w:r>
        <w:rPr>
          <w:b/>
          <w:bCs/>
          <w:sz w:val="28"/>
          <w:szCs w:val="32"/>
        </w:rPr>
        <w:t xml:space="preserve"> Furhat</w:t>
      </w:r>
    </w:p>
    <w:p w14:paraId="40DA4606" w14:textId="77777777" w:rsidR="00660516" w:rsidRDefault="00660516">
      <w:pPr>
        <w:rPr>
          <w:b/>
          <w:bCs/>
        </w:rPr>
      </w:pPr>
    </w:p>
    <w:p w14:paraId="10BD1AD7" w14:textId="60FE1FB4" w:rsidR="00660516" w:rsidRDefault="00660516">
      <w:r w:rsidRPr="0066051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3E82E9" wp14:editId="6130D4D0">
                <wp:simplePos x="0" y="0"/>
                <wp:positionH relativeFrom="column">
                  <wp:posOffset>314325</wp:posOffset>
                </wp:positionH>
                <wp:positionV relativeFrom="paragraph">
                  <wp:posOffset>4629785</wp:posOffset>
                </wp:positionV>
                <wp:extent cx="3711575" cy="1478280"/>
                <wp:effectExtent l="0" t="0" r="0" b="0"/>
                <wp:wrapNone/>
                <wp:docPr id="48" name="Tite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1575" cy="1478280"/>
                        </a:xfrm>
                        <a:prstGeom prst="rect">
                          <a:avLst/>
                        </a:prstGeom>
                        <a:solidFill>
                          <a:srgbClr val="00A5EF"/>
                        </a:solidFill>
                      </wps:spPr>
                      <wps:bodyPr vert="horz" lIns="144000" tIns="108000" rIns="144000" bIns="10800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c="http://schemas.openxmlformats.org/drawingml/2006/chart" xmlns:a16="http://schemas.microsoft.com/office/drawing/2014/main" xmlns:pic="http://schemas.openxmlformats.org/drawingml/2006/picture" xmlns:a="http://schemas.openxmlformats.org/drawingml/2006/main">
            <w:pict w14:anchorId="092491AC">
              <v:shapetype id="_x0000_t202" coordsize="21600,21600" o:spt="202" path="m,l,21600r21600,l21600,xe" w14:anchorId="6B2677A1">
                <v:stroke joinstyle="miter"/>
                <v:path gradientshapeok="t" o:connecttype="rect"/>
              </v:shapetype>
              <v:shape id="Titel 1" style="position:absolute;margin-left:24.75pt;margin-top:364.55pt;width:292.25pt;height:116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#00a5e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">
                <v:textbox inset="4mm,3mm,4mm,3mm"/>
              </v:shape>
            </w:pict>
          </mc:Fallback>
        </mc:AlternateContent>
      </w:r>
      <w:r w:rsidRPr="0066051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6118A4" wp14:editId="0CFB1FCD">
                <wp:simplePos x="0" y="0"/>
                <wp:positionH relativeFrom="column">
                  <wp:posOffset>-1362075</wp:posOffset>
                </wp:positionH>
                <wp:positionV relativeFrom="paragraph">
                  <wp:posOffset>4629785</wp:posOffset>
                </wp:positionV>
                <wp:extent cx="1562100" cy="1478280"/>
                <wp:effectExtent l="0" t="0" r="0" b="0"/>
                <wp:wrapNone/>
                <wp:docPr id="46" name="Tite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2100" cy="1478280"/>
                        </a:xfrm>
                        <a:prstGeom prst="rect">
                          <a:avLst/>
                        </a:prstGeom>
                        <a:solidFill>
                          <a:srgbClr val="66C0FF"/>
                        </a:solidFill>
                      </wps:spPr>
                      <wps:bodyPr vert="horz" lIns="144000" tIns="108000" rIns="144000" bIns="10800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c="http://schemas.openxmlformats.org/drawingml/2006/chart" xmlns:a16="http://schemas.microsoft.com/office/drawing/2014/main" xmlns:pic="http://schemas.openxmlformats.org/drawingml/2006/picture" xmlns:a="http://schemas.openxmlformats.org/drawingml/2006/main">
            <w:pict w14:anchorId="79AB99C3">
              <v:shape id="Titel 1" style="position:absolute;margin-left:-107.25pt;margin-top:364.55pt;width:123pt;height:11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#66c0f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" w14:anchorId="487277AD">
                <v:textbox inset="4mm,3mm,4mm,3mm"/>
              </v:shape>
            </w:pict>
          </mc:Fallback>
        </mc:AlternateContent>
      </w:r>
      <w:r w:rsidRPr="0066051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FFB53F" wp14:editId="24D8E716">
                <wp:simplePos x="0" y="0"/>
                <wp:positionH relativeFrom="column">
                  <wp:posOffset>-1362075</wp:posOffset>
                </wp:positionH>
                <wp:positionV relativeFrom="paragraph">
                  <wp:posOffset>810260</wp:posOffset>
                </wp:positionV>
                <wp:extent cx="1562100" cy="3702050"/>
                <wp:effectExtent l="0" t="0" r="0" b="0"/>
                <wp:wrapNone/>
                <wp:docPr id="45" name="Tite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2100" cy="3702050"/>
                        </a:xfrm>
                        <a:prstGeom prst="rect">
                          <a:avLst/>
                        </a:prstGeom>
                        <a:solidFill>
                          <a:srgbClr val="0077C0"/>
                        </a:solidFill>
                      </wps:spPr>
                      <wps:bodyPr vert="horz" lIns="144000" tIns="108000" rIns="144000" bIns="10800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c="http://schemas.openxmlformats.org/drawingml/2006/chart" xmlns:a16="http://schemas.microsoft.com/office/drawing/2014/main" xmlns:pic="http://schemas.openxmlformats.org/drawingml/2006/picture" xmlns:a="http://schemas.openxmlformats.org/drawingml/2006/main">
            <w:pict w14:anchorId="59250377">
              <v:shape id="Titel 1" style="position:absolute;margin-left:-107.25pt;margin-top:63.8pt;width:123pt;height:29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#0077c0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" w14:anchorId="40D97607">
                <v:textbox inset="4mm,3mm,4mm,3mm"/>
              </v:shape>
            </w:pict>
          </mc:Fallback>
        </mc:AlternateContent>
      </w:r>
      <w:r w:rsidRPr="0066051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60F7C" wp14:editId="3F2CCF61">
                <wp:simplePos x="0" y="0"/>
                <wp:positionH relativeFrom="column">
                  <wp:posOffset>314325</wp:posOffset>
                </wp:positionH>
                <wp:positionV relativeFrom="paragraph">
                  <wp:posOffset>810260</wp:posOffset>
                </wp:positionV>
                <wp:extent cx="3711575" cy="3711575"/>
                <wp:effectExtent l="0" t="0" r="0" b="0"/>
                <wp:wrapNone/>
                <wp:docPr id="7" name="Titel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711575" cy="3711575"/>
                        </a:xfrm>
                        <a:prstGeom prst="rect">
                          <a:avLst/>
                        </a:prstGeom>
                        <a:solidFill>
                          <a:srgbClr val="005BAA"/>
                        </a:solidFill>
                      </wps:spPr>
                      <wps:txbx>
                        <w:txbxContent>
                          <w:p w14:paraId="25ED3D5A" w14:textId="77777777" w:rsidR="00660516" w:rsidRDefault="00660516" w:rsidP="00660516">
                            <w:pPr>
                              <w:spacing w:after="0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1957610B" w14:textId="2A7603F9" w:rsidR="00660516" w:rsidRDefault="00F6698F" w:rsidP="00660516">
                            <w:pPr>
                              <w:spacing w:after="0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Testrapport </w:t>
                            </w:r>
                          </w:p>
                          <w:p w14:paraId="22D72D80" w14:textId="6EC28C34" w:rsidR="00563BF0" w:rsidRPr="00660516" w:rsidRDefault="00563BF0" w:rsidP="00660516">
                            <w:pPr>
                              <w:spacing w:after="0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Furhat</w:t>
                            </w:r>
                          </w:p>
                        </w:txbxContent>
                      </wps:txbx>
                      <wps:bodyPr vert="horz" lIns="144000" tIns="108000" rIns="144000" bIns="10800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60F7C" id="Titel 1" o:spid="_x0000_s1026" style="position:absolute;margin-left:24.75pt;margin-top:63.8pt;width:292.25pt;height:29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" fillcolor="#005baa" stroked="f">
                <o:lock v:ext="edit" grouping="t"/>
                <v:textbox inset="4mm,3mm,4mm,3mm">
                  <w:txbxContent>
                    <w:p w14:paraId="25ED3D5A" w14:textId="77777777" w:rsidR="00660516" w:rsidRDefault="00660516" w:rsidP="00660516">
                      <w:pPr>
                        <w:spacing w:after="0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1957610B" w14:textId="2A7603F9" w:rsidR="00660516" w:rsidRDefault="00F6698F" w:rsidP="00660516">
                      <w:pPr>
                        <w:spacing w:after="0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color w:val="FFFFFF" w:themeColor="background1"/>
                          <w:sz w:val="56"/>
                          <w:szCs w:val="56"/>
                        </w:rPr>
                        <w:t xml:space="preserve">Testrapport </w:t>
                      </w:r>
                    </w:p>
                    <w:p w14:paraId="22D72D80" w14:textId="6EC28C34" w:rsidR="00563BF0" w:rsidRPr="00660516" w:rsidRDefault="00563BF0" w:rsidP="00660516">
                      <w:pPr>
                        <w:spacing w:after="0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color w:val="FFFFFF" w:themeColor="background1"/>
                          <w:sz w:val="56"/>
                          <w:szCs w:val="56"/>
                        </w:rPr>
                        <w:t>Furhat</w:t>
                      </w:r>
                    </w:p>
                  </w:txbxContent>
                </v:textbox>
              </v:rect>
            </w:pict>
          </mc:Fallback>
        </mc:AlternateContent>
      </w:r>
      <w:r w:rsidR="00563BF0">
        <w:t>Philip Somers</w:t>
      </w:r>
      <w:r w:rsidR="00B948BD">
        <w:tab/>
      </w:r>
    </w:p>
    <w:p w14:paraId="41BB6899" w14:textId="77777777" w:rsidR="00660516" w:rsidRDefault="00660516"/>
    <w:p w14:paraId="4DA87BCA" w14:textId="77777777" w:rsidR="00660516" w:rsidRDefault="00660516"/>
    <w:p w14:paraId="53A1D5CA" w14:textId="77777777" w:rsidR="00660516" w:rsidRDefault="00660516"/>
    <w:p w14:paraId="02938552" w14:textId="77777777" w:rsidR="00660516" w:rsidRDefault="00660516"/>
    <w:p w14:paraId="706E5395" w14:textId="77777777" w:rsidR="00660516" w:rsidRDefault="00660516"/>
    <w:p w14:paraId="53896F32" w14:textId="77777777" w:rsidR="00660516" w:rsidRDefault="00660516"/>
    <w:p w14:paraId="5A7BA981" w14:textId="77777777" w:rsidR="00660516" w:rsidRDefault="00660516"/>
    <w:p w14:paraId="5522999F" w14:textId="77777777" w:rsidR="00660516" w:rsidRDefault="00660516"/>
    <w:p w14:paraId="2B6C47D9" w14:textId="77777777" w:rsidR="00660516" w:rsidRDefault="00660516"/>
    <w:p w14:paraId="740D1690" w14:textId="77777777" w:rsidR="00660516" w:rsidRDefault="00660516"/>
    <w:p w14:paraId="35277E23" w14:textId="77777777" w:rsidR="00660516" w:rsidRDefault="00660516"/>
    <w:p w14:paraId="471EC6E0" w14:textId="77777777" w:rsidR="00660516" w:rsidRDefault="00660516"/>
    <w:p w14:paraId="02C06821" w14:textId="77777777" w:rsidR="00660516" w:rsidRDefault="00660516"/>
    <w:p w14:paraId="2A676AEB" w14:textId="77777777" w:rsidR="00660516" w:rsidRDefault="00660516"/>
    <w:p w14:paraId="5C7D844D" w14:textId="77777777" w:rsidR="00660516" w:rsidRDefault="00660516"/>
    <w:p w14:paraId="56496107" w14:textId="77777777" w:rsidR="00660516" w:rsidRDefault="00660516"/>
    <w:p w14:paraId="581C2853" w14:textId="77777777" w:rsidR="00660516" w:rsidRDefault="00660516"/>
    <w:p w14:paraId="4B43EFBD" w14:textId="77777777" w:rsidR="00660516" w:rsidRDefault="00660516"/>
    <w:p w14:paraId="0850FB9B" w14:textId="77777777" w:rsidR="00660516" w:rsidRDefault="00660516"/>
    <w:p w14:paraId="25D129E6" w14:textId="77777777" w:rsidR="00660516" w:rsidRDefault="00660516"/>
    <w:p w14:paraId="6441260F" w14:textId="77777777" w:rsidR="00660516" w:rsidRDefault="00660516"/>
    <w:p w14:paraId="325DEE8F" w14:textId="77777777" w:rsidR="00660516" w:rsidRDefault="00660516"/>
    <w:p w14:paraId="5895A702" w14:textId="77777777" w:rsidR="00660516" w:rsidRDefault="00660516"/>
    <w:p w14:paraId="0034E760" w14:textId="77777777" w:rsidR="00660516" w:rsidRDefault="00660516"/>
    <w:p w14:paraId="089CF3B8" w14:textId="5EA00DDA" w:rsidR="00B948BD" w:rsidRDefault="00B948BD" w:rsidP="003260F2">
      <w:pPr>
        <w:pStyle w:val="Kop1"/>
      </w:pPr>
      <w:r>
        <w:br w:type="page"/>
      </w:r>
      <w:r w:rsidR="003260F2">
        <w:lastRenderedPageBreak/>
        <w:t>Inleiding</w:t>
      </w:r>
    </w:p>
    <w:p w14:paraId="79AAD559" w14:textId="489CFF77" w:rsidR="00434319" w:rsidRDefault="00A339CE" w:rsidP="00563BF0">
      <w:r>
        <w:t>Dit testrapport</w:t>
      </w:r>
      <w:r w:rsidRPr="00AD1D50">
        <w:t xml:space="preserve"> </w:t>
      </w:r>
      <w:r w:rsidRPr="007D1E17">
        <w:t>is onderdeel v</w:t>
      </w:r>
      <w:r>
        <w:t xml:space="preserve">an </w:t>
      </w:r>
      <w:r w:rsidR="00563BF0">
        <w:t>het Stadslabs Furhat</w:t>
      </w:r>
      <w:r>
        <w:t xml:space="preserve"> project, </w:t>
      </w:r>
      <w:r w:rsidR="00563BF0">
        <w:t xml:space="preserve">waar wij een </w:t>
      </w:r>
      <w:proofErr w:type="spellStart"/>
      <w:r w:rsidR="00563BF0">
        <w:t>furhat</w:t>
      </w:r>
      <w:proofErr w:type="spellEnd"/>
      <w:r w:rsidR="00563BF0">
        <w:t xml:space="preserve"> </w:t>
      </w:r>
      <w:proofErr w:type="spellStart"/>
      <w:r w:rsidR="00563BF0">
        <w:t>robotics</w:t>
      </w:r>
      <w:proofErr w:type="spellEnd"/>
      <w:r w:rsidR="00563BF0">
        <w:t xml:space="preserve"> robot moesten integreren met een </w:t>
      </w:r>
      <w:proofErr w:type="spellStart"/>
      <w:r w:rsidR="00563BF0">
        <w:t>custom</w:t>
      </w:r>
      <w:proofErr w:type="spellEnd"/>
      <w:r w:rsidR="00563BF0">
        <w:t xml:space="preserve"> </w:t>
      </w:r>
      <w:proofErr w:type="spellStart"/>
      <w:r w:rsidR="00563BF0">
        <w:t>Chatgpt</w:t>
      </w:r>
      <w:proofErr w:type="spellEnd"/>
      <w:r w:rsidR="00563BF0">
        <w:t xml:space="preserve"> model en deze diverse taken/testen moest doen om deze in de toekomst te kunnen gebruiken bij bijvoorbeeld apotheken.</w:t>
      </w:r>
    </w:p>
    <w:p w14:paraId="29C7A002" w14:textId="2B44D365" w:rsidR="00434319" w:rsidRDefault="00563BF0" w:rsidP="00434319">
      <w:pPr>
        <w:keepNext/>
      </w:pPr>
      <w:r>
        <w:rPr>
          <w:noProof/>
        </w:rPr>
        <w:drawing>
          <wp:inline distT="0" distB="0" distL="0" distR="0" wp14:anchorId="1318F4F3" wp14:editId="27E8A5F1">
            <wp:extent cx="5760720" cy="3425825"/>
            <wp:effectExtent l="0" t="0" r="0" b="3175"/>
            <wp:docPr id="301006920" name="Afbeelding 5" descr="Furhat Robo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rhat Robotic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103E5" w14:textId="4491C7E3" w:rsidR="00A339CE" w:rsidRDefault="00434319" w:rsidP="00434319">
      <w:pPr>
        <w:pStyle w:val="Bijschrift"/>
      </w:pPr>
      <w:bookmarkStart w:id="0" w:name="_Ref92709956"/>
      <w:r>
        <w:t xml:space="preserve">Figuur </w:t>
      </w:r>
      <w:r>
        <w:fldChar w:fldCharType="begin"/>
      </w:r>
      <w:r>
        <w:instrText>SEQ Figuur \* ARABIC</w:instrText>
      </w:r>
      <w:r>
        <w:fldChar w:fldCharType="separate"/>
      </w:r>
      <w:r w:rsidR="00310373">
        <w:rPr>
          <w:noProof/>
        </w:rPr>
        <w:t>1</w:t>
      </w:r>
      <w:r>
        <w:fldChar w:fldCharType="end"/>
      </w:r>
      <w:bookmarkEnd w:id="0"/>
      <w:r w:rsidR="00563BF0">
        <w:t xml:space="preserve"> Furhat robot</w:t>
      </w:r>
    </w:p>
    <w:p w14:paraId="414BD993" w14:textId="61806DD0" w:rsidR="00434319" w:rsidRDefault="00434319" w:rsidP="003260F2">
      <w:pPr>
        <w:pStyle w:val="Kop1"/>
      </w:pPr>
      <w:r>
        <w:t>Testmethodes</w:t>
      </w:r>
    </w:p>
    <w:p w14:paraId="1701ACF1" w14:textId="0C23D1C8" w:rsidR="00434319" w:rsidRDefault="005A05BD" w:rsidP="00434319">
      <w:r>
        <w:t>Voor het testen van het prototype z</w:t>
      </w:r>
      <w:r w:rsidR="00563BF0">
        <w:t>ijn er diverse</w:t>
      </w:r>
      <w:r>
        <w:t xml:space="preserve"> tests worden uitgevoerd. </w:t>
      </w:r>
    </w:p>
    <w:p w14:paraId="287BA911" w14:textId="486C953F" w:rsidR="005A05BD" w:rsidRDefault="005A05BD" w:rsidP="00434319">
      <w:r>
        <w:t>De eerste test is een</w:t>
      </w:r>
      <w:r w:rsidR="00563BF0">
        <w:t xml:space="preserve"> vocale</w:t>
      </w:r>
      <w:r w:rsidR="000C0E10">
        <w:t xml:space="preserve"> test</w:t>
      </w:r>
      <w:r w:rsidR="00563BF0">
        <w:t xml:space="preserve"> </w:t>
      </w:r>
      <w:r>
        <w:t xml:space="preserve">, waarin wordt getest op de correcte werking van </w:t>
      </w:r>
      <w:r w:rsidR="00563BF0">
        <w:t xml:space="preserve">de spraakherkenning van de Furhat </w:t>
      </w:r>
      <w:r>
        <w:t>. Er is gekozen voor</w:t>
      </w:r>
      <w:r w:rsidR="00563BF0">
        <w:t xml:space="preserve"> deze t</w:t>
      </w:r>
      <w:r>
        <w:t>est,</w:t>
      </w:r>
      <w:r w:rsidR="00563BF0">
        <w:t xml:space="preserve"> omdat dit het meest belangrijke onderdeel is van het hele project zonder fatsoenlijke spraakherkenning kunnen de andere test niet worden uitgevoerd</w:t>
      </w:r>
      <w:r w:rsidR="00E3028C">
        <w:t>.</w:t>
      </w:r>
    </w:p>
    <w:p w14:paraId="2BDBC40F" w14:textId="736D4040" w:rsidR="00E3028C" w:rsidRDefault="00E3028C" w:rsidP="00434319">
      <w:r>
        <w:t>De tweede test is een</w:t>
      </w:r>
      <w:r w:rsidR="00563BF0">
        <w:t xml:space="preserve"> groepstest</w:t>
      </w:r>
      <w:r>
        <w:t>, waarin de performance van de</w:t>
      </w:r>
      <w:r w:rsidR="00563BF0">
        <w:t xml:space="preserve"> </w:t>
      </w:r>
      <w:r w:rsidR="000C0E10">
        <w:t>Furhat werd getest terwijl er meerdere mensen tegelijkertijd met de Furhat proberen te praten en de afstanden vanwaar de Furhat meerdere mensen opvangt.</w:t>
      </w:r>
    </w:p>
    <w:p w14:paraId="3E8759FE" w14:textId="77777777" w:rsidR="00463CCF" w:rsidRDefault="00463CCF" w:rsidP="00434319"/>
    <w:p w14:paraId="77DE665A" w14:textId="77777777" w:rsidR="00463CCF" w:rsidRDefault="00463CCF" w:rsidP="00434319"/>
    <w:p w14:paraId="4714BA10" w14:textId="77777777" w:rsidR="00463CCF" w:rsidRDefault="00463CCF" w:rsidP="00434319"/>
    <w:p w14:paraId="20AA3FEC" w14:textId="3DC55C79" w:rsidR="003260F2" w:rsidRDefault="00C825C6" w:rsidP="003260F2">
      <w:pPr>
        <w:pStyle w:val="Kop1"/>
      </w:pPr>
      <w:r>
        <w:lastRenderedPageBreak/>
        <w:t>diverse</w:t>
      </w:r>
      <w:r w:rsidR="000C0E10">
        <w:t xml:space="preserve"> </w:t>
      </w:r>
      <w:r w:rsidR="00946902">
        <w:t>test</w:t>
      </w:r>
      <w:r>
        <w:t>en</w:t>
      </w:r>
    </w:p>
    <w:p w14:paraId="216FEDEA" w14:textId="385DB929" w:rsidR="00A339CE" w:rsidRDefault="00B34F95" w:rsidP="00B34F95">
      <w:pPr>
        <w:pStyle w:val="Kop2"/>
      </w:pPr>
      <w:r>
        <w:t>Testplan</w:t>
      </w:r>
      <w:r w:rsidR="00C825C6">
        <w:t xml:space="preserve"> vocale test</w:t>
      </w:r>
    </w:p>
    <w:p w14:paraId="162D0BAA" w14:textId="15C5F3D7" w:rsidR="00B34F95" w:rsidRDefault="00C35E45" w:rsidP="00B34F95">
      <w:r>
        <w:t xml:space="preserve">Om de </w:t>
      </w:r>
      <w:r w:rsidR="000C0E10">
        <w:t>vocale test</w:t>
      </w:r>
      <w:r>
        <w:t xml:space="preserve"> uit te voeren zullen </w:t>
      </w:r>
      <w:r w:rsidR="000C0E10">
        <w:t>een set</w:t>
      </w:r>
      <w:r>
        <w:t xml:space="preserve"> verschillende tests worden uitgevoerd. </w:t>
      </w:r>
      <w:r w:rsidR="000C0E10">
        <w:t>w</w:t>
      </w:r>
      <w:r w:rsidR="000D32FD">
        <w:t>aar de interacties van de gebruiker met het systeem</w:t>
      </w:r>
      <w:r w:rsidR="00940760">
        <w:t xml:space="preserve"> beperkt zijn (de gebruiker geeft alleen op het begin enkele input in)</w:t>
      </w:r>
      <w:r w:rsidR="00F63D56">
        <w:t xml:space="preserve"> meer tests </w:t>
      </w:r>
      <w:r w:rsidR="000C0E10">
        <w:t xml:space="preserve">zijn </w:t>
      </w:r>
      <w:r w:rsidR="00F63D56">
        <w:t>niet nodig.</w:t>
      </w:r>
    </w:p>
    <w:p w14:paraId="211AE00F" w14:textId="50E3D892" w:rsidR="009D6D8A" w:rsidRDefault="009D6D8A" w:rsidP="009D6D8A">
      <w:pPr>
        <w:pStyle w:val="Bijschrift"/>
        <w:keepNext/>
      </w:pPr>
      <w:r>
        <w:t xml:space="preserve">Tabel </w:t>
      </w:r>
      <w:r>
        <w:fldChar w:fldCharType="begin"/>
      </w:r>
      <w:r>
        <w:instrText>SEQ Tabel \* ARABIC</w:instrText>
      </w:r>
      <w:r>
        <w:fldChar w:fldCharType="separate"/>
      </w:r>
      <w:r w:rsidR="00310373">
        <w:rPr>
          <w:noProof/>
        </w:rPr>
        <w:t>1</w:t>
      </w:r>
      <w:r>
        <w:fldChar w:fldCharType="end"/>
      </w:r>
      <w:r>
        <w:t xml:space="preserve"> Test 1</w:t>
      </w:r>
    </w:p>
    <w:tbl>
      <w:tblPr>
        <w:tblStyle w:val="Rastertabel4-Accent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7A45" w14:paraId="667723F7" w14:textId="77777777" w:rsidTr="00FA7A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CDB7968" w14:textId="61A03B5B" w:rsidR="00FA7A45" w:rsidRDefault="00160E3F" w:rsidP="00B34F95">
            <w:r>
              <w:t>Test 1</w:t>
            </w:r>
            <w:r w:rsidR="000C0E10">
              <w:t xml:space="preserve"> Danny jongere man</w:t>
            </w:r>
            <w:r w:rsidR="00401DE3">
              <w:t>.</w:t>
            </w:r>
          </w:p>
        </w:tc>
        <w:tc>
          <w:tcPr>
            <w:tcW w:w="4531" w:type="dxa"/>
          </w:tcPr>
          <w:p w14:paraId="6ACD710E" w14:textId="6C7E0C7B" w:rsidR="00FA7A45" w:rsidRDefault="00FA7A45" w:rsidP="00B34F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Succesvol verwerken van data</w:t>
            </w:r>
          </w:p>
        </w:tc>
      </w:tr>
      <w:tr w:rsidR="00FA7A45" w14:paraId="0D2B14C3" w14:textId="77777777" w:rsidTr="00FA7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3AB9A91" w14:textId="2921B670" w:rsidR="00FA7A45" w:rsidRDefault="00FA7A45" w:rsidP="00B34F95">
            <w:r>
              <w:t>Omschrijving</w:t>
            </w:r>
          </w:p>
        </w:tc>
        <w:tc>
          <w:tcPr>
            <w:tcW w:w="4531" w:type="dxa"/>
          </w:tcPr>
          <w:p w14:paraId="69556C5D" w14:textId="1E845A1D" w:rsidR="00FA7A45" w:rsidRDefault="00401DE3" w:rsidP="00B34F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Hier testen we of de Furhat de verbale commando van een jongere man kan verstaan en goed oppakt.</w:t>
            </w:r>
          </w:p>
        </w:tc>
      </w:tr>
      <w:tr w:rsidR="00FA7A45" w14:paraId="7180A0AE" w14:textId="77777777" w:rsidTr="00FA7A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8C842AC" w14:textId="6AF635CF" w:rsidR="00FA7A45" w:rsidRDefault="004B6508" w:rsidP="00B34F95">
            <w:r>
              <w:t>Verwacht resultaat</w:t>
            </w:r>
          </w:p>
        </w:tc>
        <w:tc>
          <w:tcPr>
            <w:tcW w:w="4531" w:type="dxa"/>
          </w:tcPr>
          <w:p w14:paraId="45B2A56A" w14:textId="6C4EDAB8" w:rsidR="00FA7A45" w:rsidRDefault="00401DE3" w:rsidP="00B34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 Furhat software vangt de commando goed op en laat deze correct zien/geeft een reactie.</w:t>
            </w:r>
          </w:p>
        </w:tc>
      </w:tr>
      <w:tr w:rsidR="00FA7A45" w14:paraId="741B1403" w14:textId="77777777" w:rsidTr="00FA7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EA136DC" w14:textId="2A0DEF01" w:rsidR="00FA7A45" w:rsidRDefault="004B6508" w:rsidP="00B34F95">
            <w:r>
              <w:t>Handelingen</w:t>
            </w:r>
          </w:p>
        </w:tc>
        <w:tc>
          <w:tcPr>
            <w:tcW w:w="4531" w:type="dxa"/>
          </w:tcPr>
          <w:p w14:paraId="2B52F20D" w14:textId="2EE4FA6B" w:rsidR="00FA7A45" w:rsidRDefault="004B6508" w:rsidP="00497E4E">
            <w:pPr>
              <w:pStyle w:val="Lijstaline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 gebruiker </w:t>
            </w:r>
            <w:r w:rsidR="00401DE3">
              <w:t>loopt voor de camera van de Furhat zodat deze boot.</w:t>
            </w:r>
          </w:p>
          <w:p w14:paraId="37BE90D6" w14:textId="2175E688" w:rsidR="00160E3F" w:rsidRDefault="00401DE3" w:rsidP="00437E84">
            <w:pPr>
              <w:pStyle w:val="Lijstaline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gebruiker spreekt een verbale commando uit.</w:t>
            </w:r>
          </w:p>
          <w:p w14:paraId="2D8B5A1C" w14:textId="2D691766" w:rsidR="00160E3F" w:rsidRDefault="00160E3F" w:rsidP="00437E84">
            <w:pPr>
              <w:pStyle w:val="Lijstaline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gebruiker wacht tot de applicatie klaar is met verwerken;</w:t>
            </w:r>
          </w:p>
          <w:p w14:paraId="33B362D8" w14:textId="0A65D324" w:rsidR="00160E3F" w:rsidRDefault="00160E3F" w:rsidP="00437E84">
            <w:pPr>
              <w:pStyle w:val="Lijstaline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 gebruiker </w:t>
            </w:r>
            <w:r w:rsidR="00401DE3">
              <w:t>checkt of de applicatie het heeft verstaan</w:t>
            </w:r>
            <w:r>
              <w:t>.</w:t>
            </w:r>
          </w:p>
          <w:p w14:paraId="39C2754E" w14:textId="5042BCD4" w:rsidR="00497E4E" w:rsidRDefault="00497E4E" w:rsidP="00B34F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0D9EA9" w14:textId="4B770E3E" w:rsidR="00885349" w:rsidRDefault="00885349" w:rsidP="00B34F95"/>
    <w:p w14:paraId="0243EC20" w14:textId="468CE9B4" w:rsidR="009D6D8A" w:rsidRDefault="009D6D8A" w:rsidP="009D6D8A">
      <w:pPr>
        <w:pStyle w:val="Bijschrift"/>
        <w:keepNext/>
      </w:pPr>
      <w:r>
        <w:t xml:space="preserve">Tabel </w:t>
      </w:r>
      <w:r>
        <w:fldChar w:fldCharType="begin"/>
      </w:r>
      <w:r>
        <w:instrText>SEQ Tabel \* ARABIC</w:instrText>
      </w:r>
      <w:r>
        <w:fldChar w:fldCharType="separate"/>
      </w:r>
      <w:r w:rsidR="00310373">
        <w:rPr>
          <w:noProof/>
        </w:rPr>
        <w:t>2</w:t>
      </w:r>
      <w:r>
        <w:fldChar w:fldCharType="end"/>
      </w:r>
      <w:r>
        <w:t xml:space="preserve"> Test 2</w:t>
      </w:r>
    </w:p>
    <w:tbl>
      <w:tblPr>
        <w:tblStyle w:val="Rastertabel4-Accent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60E3F" w14:paraId="6913C9D9" w14:textId="77777777" w:rsidTr="00EC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37051E7" w14:textId="0A7FBDC7" w:rsidR="00160E3F" w:rsidRDefault="00160E3F" w:rsidP="00EC07BB">
            <w:r>
              <w:t>Test 2</w:t>
            </w:r>
            <w:r w:rsidR="000C0E10">
              <w:t xml:space="preserve"> Marc volwassen man</w:t>
            </w:r>
            <w:r w:rsidR="00401DE3">
              <w:t>.</w:t>
            </w:r>
          </w:p>
        </w:tc>
        <w:tc>
          <w:tcPr>
            <w:tcW w:w="4531" w:type="dxa"/>
          </w:tcPr>
          <w:p w14:paraId="1702FF96" w14:textId="5E14C33D" w:rsidR="00160E3F" w:rsidRDefault="00401DE3" w:rsidP="00EC07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Succesvol verwerken van data</w:t>
            </w:r>
          </w:p>
        </w:tc>
      </w:tr>
      <w:tr w:rsidR="00401DE3" w14:paraId="01E84D2F" w14:textId="77777777" w:rsidTr="00EC0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733780D" w14:textId="77777777" w:rsidR="00401DE3" w:rsidRDefault="00401DE3" w:rsidP="00401DE3">
            <w:r>
              <w:t>Omschrijving</w:t>
            </w:r>
          </w:p>
        </w:tc>
        <w:tc>
          <w:tcPr>
            <w:tcW w:w="4531" w:type="dxa"/>
          </w:tcPr>
          <w:p w14:paraId="4C916BFB" w14:textId="5CA8E1F7" w:rsidR="00401DE3" w:rsidRDefault="00401DE3" w:rsidP="00401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Hier testen we of de </w:t>
            </w:r>
            <w:r>
              <w:t>Furhat</w:t>
            </w:r>
            <w:r>
              <w:t xml:space="preserve"> de verbale vraag van een </w:t>
            </w:r>
            <w:r>
              <w:t>volwassen</w:t>
            </w:r>
            <w:r>
              <w:t xml:space="preserve"> man kan verstaan en goed oppakt.</w:t>
            </w:r>
          </w:p>
        </w:tc>
      </w:tr>
      <w:tr w:rsidR="00401DE3" w14:paraId="0CB0B8CC" w14:textId="77777777" w:rsidTr="00EC0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7E5C51D" w14:textId="77777777" w:rsidR="00401DE3" w:rsidRDefault="00401DE3" w:rsidP="00401DE3">
            <w:r>
              <w:t>Verwacht resultaat</w:t>
            </w:r>
          </w:p>
        </w:tc>
        <w:tc>
          <w:tcPr>
            <w:tcW w:w="4531" w:type="dxa"/>
          </w:tcPr>
          <w:p w14:paraId="54C7B67D" w14:textId="61457517" w:rsidR="00401DE3" w:rsidRDefault="00401DE3" w:rsidP="00401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 Furhat software vangt de commando goed op en laat deze correct zien/geeft een reactie.</w:t>
            </w:r>
          </w:p>
        </w:tc>
      </w:tr>
      <w:tr w:rsidR="00401DE3" w14:paraId="04E87557" w14:textId="77777777" w:rsidTr="00EC0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2AE2659" w14:textId="77777777" w:rsidR="00401DE3" w:rsidRDefault="00401DE3" w:rsidP="00401DE3">
            <w:r>
              <w:t>Handelingen</w:t>
            </w:r>
          </w:p>
        </w:tc>
        <w:tc>
          <w:tcPr>
            <w:tcW w:w="4531" w:type="dxa"/>
          </w:tcPr>
          <w:p w14:paraId="055FB60D" w14:textId="77777777" w:rsidR="00C825C6" w:rsidRDefault="00C825C6" w:rsidP="00C825C6">
            <w:pPr>
              <w:pStyle w:val="Lijstaline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gebruiker loopt voor de camera van de Furhat zodat deze boot.</w:t>
            </w:r>
          </w:p>
          <w:p w14:paraId="43D7C6AC" w14:textId="77777777" w:rsidR="00C825C6" w:rsidRDefault="00C825C6" w:rsidP="00C825C6">
            <w:pPr>
              <w:pStyle w:val="Lijstaline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gebruiker spreekt een verbale commando uit.</w:t>
            </w:r>
          </w:p>
          <w:p w14:paraId="47ED85EE" w14:textId="77777777" w:rsidR="00C825C6" w:rsidRDefault="00C825C6" w:rsidP="00C825C6">
            <w:pPr>
              <w:pStyle w:val="Lijstaline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gebruiker wacht tot de applicatie klaar is met verwerken;</w:t>
            </w:r>
          </w:p>
          <w:p w14:paraId="32446521" w14:textId="4BCEB58D" w:rsidR="00401DE3" w:rsidRDefault="00C825C6" w:rsidP="00C825C6">
            <w:pPr>
              <w:pStyle w:val="Lijstaline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gebruiker checkt of de applicatie het heeft verstaan.</w:t>
            </w:r>
          </w:p>
        </w:tc>
      </w:tr>
    </w:tbl>
    <w:p w14:paraId="316A3B43" w14:textId="5D4A9E11" w:rsidR="00160E3F" w:rsidRDefault="00160E3F" w:rsidP="00B34F95"/>
    <w:p w14:paraId="69223CAC" w14:textId="4F837EF9" w:rsidR="00C825C6" w:rsidRDefault="00C825C6" w:rsidP="00B34F95"/>
    <w:p w14:paraId="718F73C3" w14:textId="77777777" w:rsidR="00C825C6" w:rsidRDefault="00C825C6" w:rsidP="00B34F95"/>
    <w:p w14:paraId="56E1829C" w14:textId="77777777" w:rsidR="00C825C6" w:rsidRDefault="00C825C6" w:rsidP="00B34F95"/>
    <w:p w14:paraId="07547647" w14:textId="12CE214C" w:rsidR="009D6D8A" w:rsidRDefault="009D6D8A" w:rsidP="009D6D8A">
      <w:pPr>
        <w:pStyle w:val="Bijschrift"/>
        <w:keepNext/>
      </w:pPr>
      <w:r>
        <w:lastRenderedPageBreak/>
        <w:t xml:space="preserve">Tabel </w:t>
      </w:r>
      <w:r>
        <w:fldChar w:fldCharType="begin"/>
      </w:r>
      <w:r>
        <w:instrText>SEQ Tabel \* ARABIC</w:instrText>
      </w:r>
      <w:r>
        <w:fldChar w:fldCharType="separate"/>
      </w:r>
      <w:r w:rsidR="00310373">
        <w:rPr>
          <w:noProof/>
        </w:rPr>
        <w:t>3</w:t>
      </w:r>
      <w:r>
        <w:fldChar w:fldCharType="end"/>
      </w:r>
      <w:r w:rsidRPr="00055FBF">
        <w:t xml:space="preserve"> Test </w:t>
      </w:r>
      <w:r>
        <w:t>3</w:t>
      </w:r>
    </w:p>
    <w:tbl>
      <w:tblPr>
        <w:tblStyle w:val="Rastertabel4-Accent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50DC8" w14:paraId="3A9B0874" w14:textId="77777777" w:rsidTr="00EC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57D93A6" w14:textId="72A6529F" w:rsidR="00650DC8" w:rsidRDefault="00650DC8" w:rsidP="00EC07BB">
            <w:r>
              <w:t xml:space="preserve">Test </w:t>
            </w:r>
            <w:r w:rsidR="00F12BAC">
              <w:t>3</w:t>
            </w:r>
            <w:r w:rsidR="000C0E10">
              <w:t xml:space="preserve"> </w:t>
            </w:r>
            <w:r w:rsidR="00401DE3">
              <w:t>Ingrid Volwassen vrouw</w:t>
            </w:r>
          </w:p>
        </w:tc>
        <w:tc>
          <w:tcPr>
            <w:tcW w:w="4531" w:type="dxa"/>
          </w:tcPr>
          <w:p w14:paraId="6D96507F" w14:textId="0DEA3062" w:rsidR="00650DC8" w:rsidRDefault="00401DE3" w:rsidP="00EC07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Succesvol verwerken van data</w:t>
            </w:r>
          </w:p>
        </w:tc>
      </w:tr>
      <w:tr w:rsidR="00401DE3" w14:paraId="7D01AC33" w14:textId="77777777" w:rsidTr="00EC0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8A02EC4" w14:textId="77777777" w:rsidR="00401DE3" w:rsidRDefault="00401DE3" w:rsidP="00401DE3">
            <w:r>
              <w:t>Omschrijving</w:t>
            </w:r>
          </w:p>
        </w:tc>
        <w:tc>
          <w:tcPr>
            <w:tcW w:w="4531" w:type="dxa"/>
          </w:tcPr>
          <w:p w14:paraId="642F133B" w14:textId="00C73EE5" w:rsidR="00401DE3" w:rsidRDefault="00401DE3" w:rsidP="00401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Hier testen we of de </w:t>
            </w:r>
            <w:proofErr w:type="spellStart"/>
            <w:r>
              <w:t>furhat</w:t>
            </w:r>
            <w:proofErr w:type="spellEnd"/>
            <w:r>
              <w:t xml:space="preserve"> de verbale vraag van een </w:t>
            </w:r>
            <w:r>
              <w:t>volwassen</w:t>
            </w:r>
            <w:r>
              <w:t xml:space="preserve"> man kan verstaan en goed oppakt.</w:t>
            </w:r>
          </w:p>
        </w:tc>
      </w:tr>
      <w:tr w:rsidR="00401DE3" w14:paraId="3D293AE7" w14:textId="77777777" w:rsidTr="00EC0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43824B3" w14:textId="77777777" w:rsidR="00401DE3" w:rsidRDefault="00401DE3" w:rsidP="00401DE3">
            <w:r>
              <w:t>Verwacht resultaat</w:t>
            </w:r>
          </w:p>
        </w:tc>
        <w:tc>
          <w:tcPr>
            <w:tcW w:w="4531" w:type="dxa"/>
          </w:tcPr>
          <w:p w14:paraId="38E4D0C0" w14:textId="02747DCF" w:rsidR="00401DE3" w:rsidRDefault="00401DE3" w:rsidP="00401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 Furhat software vangt de commando goed op en laat deze correct zien/geeft een reactie.</w:t>
            </w:r>
          </w:p>
        </w:tc>
      </w:tr>
      <w:tr w:rsidR="00401DE3" w14:paraId="1F635ED3" w14:textId="77777777" w:rsidTr="00EC0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1C591FF" w14:textId="77777777" w:rsidR="00401DE3" w:rsidRDefault="00401DE3" w:rsidP="00401DE3">
            <w:r>
              <w:t>Handelingen</w:t>
            </w:r>
          </w:p>
        </w:tc>
        <w:tc>
          <w:tcPr>
            <w:tcW w:w="4531" w:type="dxa"/>
          </w:tcPr>
          <w:p w14:paraId="44587F3E" w14:textId="77777777" w:rsidR="00C825C6" w:rsidRDefault="00C825C6" w:rsidP="00C825C6">
            <w:pPr>
              <w:pStyle w:val="Lijstaline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gebruiker loopt voor de camera van de Furhat zodat deze boot.</w:t>
            </w:r>
          </w:p>
          <w:p w14:paraId="12165873" w14:textId="77777777" w:rsidR="00C825C6" w:rsidRDefault="00C825C6" w:rsidP="00C825C6">
            <w:pPr>
              <w:pStyle w:val="Lijstaline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gebruiker spreekt een verbale commando uit.</w:t>
            </w:r>
          </w:p>
          <w:p w14:paraId="7E4BEEF8" w14:textId="77777777" w:rsidR="00C825C6" w:rsidRDefault="00C825C6" w:rsidP="00C825C6">
            <w:pPr>
              <w:pStyle w:val="Lijstaline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gebruiker wacht tot de applicatie klaar is met verwerken;</w:t>
            </w:r>
          </w:p>
          <w:p w14:paraId="421B8CF7" w14:textId="77777777" w:rsidR="00C825C6" w:rsidRDefault="00C825C6" w:rsidP="00C825C6">
            <w:pPr>
              <w:pStyle w:val="Lijstaline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gebruiker checkt of de applicatie het heeft verstaan.</w:t>
            </w:r>
          </w:p>
          <w:p w14:paraId="7058F2B1" w14:textId="2046FC12" w:rsidR="00401DE3" w:rsidRDefault="00401DE3" w:rsidP="00C825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DC23AC9" w14:textId="77777777" w:rsidR="00F12BAC" w:rsidRDefault="00F12BAC" w:rsidP="00B34F95"/>
    <w:p w14:paraId="0DED2D83" w14:textId="3AB22EE9" w:rsidR="009D6D8A" w:rsidRDefault="009D6D8A" w:rsidP="009D6D8A">
      <w:pPr>
        <w:pStyle w:val="Bijschrift"/>
        <w:keepNext/>
      </w:pPr>
    </w:p>
    <w:p w14:paraId="08172595" w14:textId="69235CF0" w:rsidR="00C825C6" w:rsidRPr="00C825C6" w:rsidRDefault="00C825C6" w:rsidP="00C825C6">
      <w:pPr>
        <w:rPr>
          <w:b/>
          <w:bCs/>
        </w:rPr>
      </w:pPr>
      <w:r w:rsidRPr="00C825C6">
        <w:rPr>
          <w:b/>
          <w:bCs/>
        </w:rPr>
        <w:t xml:space="preserve">3.2 </w:t>
      </w:r>
      <w:r>
        <w:rPr>
          <w:b/>
          <w:bCs/>
        </w:rPr>
        <w:t>Groepstest</w:t>
      </w:r>
    </w:p>
    <w:tbl>
      <w:tblPr>
        <w:tblStyle w:val="Rastertabel4-Accent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12BAC" w14:paraId="7650F407" w14:textId="77777777" w:rsidTr="00EC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6CA5548" w14:textId="1DA28C50" w:rsidR="00F12BAC" w:rsidRDefault="00F12BAC" w:rsidP="00EC07BB">
            <w:r>
              <w:t xml:space="preserve">Test </w:t>
            </w:r>
            <w:r w:rsidR="00C825C6">
              <w:t>1 grote groep</w:t>
            </w:r>
          </w:p>
        </w:tc>
        <w:tc>
          <w:tcPr>
            <w:tcW w:w="4531" w:type="dxa"/>
          </w:tcPr>
          <w:p w14:paraId="7B3689CA" w14:textId="1A01CB7B" w:rsidR="00F12BAC" w:rsidRDefault="00C825C6" w:rsidP="00EC07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Verwerken van grotere groep</w:t>
            </w:r>
          </w:p>
        </w:tc>
      </w:tr>
      <w:tr w:rsidR="00F12BAC" w14:paraId="337F0726" w14:textId="77777777" w:rsidTr="00EC0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AAEB53E" w14:textId="05B39B70" w:rsidR="00F12BAC" w:rsidRDefault="00463CCF" w:rsidP="00EC07BB">
            <w:r>
              <w:t>Omschrijving</w:t>
            </w:r>
          </w:p>
        </w:tc>
        <w:tc>
          <w:tcPr>
            <w:tcW w:w="4531" w:type="dxa"/>
          </w:tcPr>
          <w:p w14:paraId="3B6BD960" w14:textId="5F220E7D" w:rsidR="00F12BAC" w:rsidRDefault="00463CCF" w:rsidP="00EC07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Hier wordt met een grote groep de limiet getest van hoe de Furhat reageert op enorme drukte.</w:t>
            </w:r>
          </w:p>
        </w:tc>
      </w:tr>
      <w:tr w:rsidR="00F12BAC" w14:paraId="7A4C5F95" w14:textId="77777777" w:rsidTr="00EC0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B421D64" w14:textId="77777777" w:rsidR="00F12BAC" w:rsidRDefault="00F12BAC" w:rsidP="00EC07BB">
            <w:r>
              <w:t>Verwacht resultaat</w:t>
            </w:r>
          </w:p>
        </w:tc>
        <w:tc>
          <w:tcPr>
            <w:tcW w:w="4531" w:type="dxa"/>
          </w:tcPr>
          <w:p w14:paraId="226E3DFA" w14:textId="4FF32F04" w:rsidR="00F12BAC" w:rsidRDefault="00F12BAC" w:rsidP="00EC07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 </w:t>
            </w:r>
            <w:r w:rsidR="00463CCF">
              <w:t>Furhat raakt in de war en kan niet goed onderscheiden</w:t>
            </w:r>
            <w:r>
              <w:t>.</w:t>
            </w:r>
          </w:p>
        </w:tc>
      </w:tr>
      <w:tr w:rsidR="00F12BAC" w14:paraId="74FA1F2A" w14:textId="77777777" w:rsidTr="00EC0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EFBC712" w14:textId="77777777" w:rsidR="00F12BAC" w:rsidRDefault="00F12BAC" w:rsidP="00EC07BB">
            <w:r>
              <w:t>Handelingen</w:t>
            </w:r>
          </w:p>
        </w:tc>
        <w:tc>
          <w:tcPr>
            <w:tcW w:w="4531" w:type="dxa"/>
          </w:tcPr>
          <w:p w14:paraId="52FF3D05" w14:textId="77777777" w:rsidR="00F12BAC" w:rsidRDefault="00463CCF" w:rsidP="00F12BAC">
            <w:pPr>
              <w:pStyle w:val="Lijstaline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Furhat wordt geplaatst voor de groep mensen</w:t>
            </w:r>
          </w:p>
          <w:p w14:paraId="7E8D8B09" w14:textId="77777777" w:rsidR="00463CCF" w:rsidRDefault="00463CCF" w:rsidP="00463CCF">
            <w:pPr>
              <w:pStyle w:val="Lijstaline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groep begint met diverse commando uitvoeren</w:t>
            </w:r>
          </w:p>
          <w:p w14:paraId="793EB030" w14:textId="486CC84B" w:rsidR="00463CCF" w:rsidRDefault="00463CCF" w:rsidP="00463CCF">
            <w:pPr>
              <w:pStyle w:val="Lijstaline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Furhat raakt in de war en geeft geen reactie.</w:t>
            </w:r>
          </w:p>
        </w:tc>
      </w:tr>
    </w:tbl>
    <w:p w14:paraId="749081A4" w14:textId="35EA7F29" w:rsidR="00F12BAC" w:rsidRDefault="00F12BAC" w:rsidP="00B34F95"/>
    <w:p w14:paraId="7B4C4C73" w14:textId="5C0CB2C0" w:rsidR="009D6D8A" w:rsidRDefault="009D6D8A" w:rsidP="009D6D8A">
      <w:pPr>
        <w:pStyle w:val="Bijschrift"/>
        <w:keepNext/>
      </w:pPr>
      <w:r>
        <w:t xml:space="preserve">Tabel </w:t>
      </w:r>
      <w:r>
        <w:fldChar w:fldCharType="begin"/>
      </w:r>
      <w:r>
        <w:instrText>SEQ Tabel \* ARABIC</w:instrText>
      </w:r>
      <w:r>
        <w:fldChar w:fldCharType="separate"/>
      </w:r>
      <w:r w:rsidR="00310373">
        <w:rPr>
          <w:noProof/>
        </w:rPr>
        <w:t>5</w:t>
      </w:r>
      <w:r>
        <w:fldChar w:fldCharType="end"/>
      </w:r>
      <w:r w:rsidRPr="00056454">
        <w:t xml:space="preserve"> Test </w:t>
      </w:r>
      <w:r>
        <w:t>5</w:t>
      </w:r>
    </w:p>
    <w:tbl>
      <w:tblPr>
        <w:tblStyle w:val="Rastertabel4-Accent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57A02" w14:paraId="2DF452B3" w14:textId="77777777" w:rsidTr="00EC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6DDCF66" w14:textId="31E8EBD4" w:rsidR="00B57A02" w:rsidRDefault="00B57A02" w:rsidP="00EC07BB">
            <w:r>
              <w:t xml:space="preserve">Test </w:t>
            </w:r>
            <w:r w:rsidR="00463CCF">
              <w:t>2 kleine groep</w:t>
            </w:r>
          </w:p>
        </w:tc>
        <w:tc>
          <w:tcPr>
            <w:tcW w:w="4531" w:type="dxa"/>
          </w:tcPr>
          <w:p w14:paraId="366A7AC3" w14:textId="4D7E99C2" w:rsidR="00B57A02" w:rsidRDefault="00463CCF" w:rsidP="00EC07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Verwerken van kleine groep</w:t>
            </w:r>
          </w:p>
        </w:tc>
      </w:tr>
      <w:tr w:rsidR="00B57A02" w14:paraId="3679F256" w14:textId="77777777" w:rsidTr="00EC0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11557ED" w14:textId="77777777" w:rsidR="00B57A02" w:rsidRDefault="00B57A02" w:rsidP="00EC07BB">
            <w:r>
              <w:t>Omschrijving</w:t>
            </w:r>
          </w:p>
        </w:tc>
        <w:tc>
          <w:tcPr>
            <w:tcW w:w="4531" w:type="dxa"/>
          </w:tcPr>
          <w:p w14:paraId="7ADAC9BB" w14:textId="1A4947F5" w:rsidR="00B57A02" w:rsidRDefault="00463CCF" w:rsidP="00EC07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Hier testen we met een groep van 3 man of de Furhat alsnog de diverse commandos kan onderscheiden en reageren.</w:t>
            </w:r>
          </w:p>
        </w:tc>
      </w:tr>
      <w:tr w:rsidR="00B57A02" w14:paraId="4D701851" w14:textId="77777777" w:rsidTr="00EC07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F529A31" w14:textId="77777777" w:rsidR="00B57A02" w:rsidRDefault="00B57A02" w:rsidP="00EC07BB">
            <w:r>
              <w:t>Verwacht resultaat</w:t>
            </w:r>
          </w:p>
        </w:tc>
        <w:tc>
          <w:tcPr>
            <w:tcW w:w="4531" w:type="dxa"/>
          </w:tcPr>
          <w:p w14:paraId="1EF2388C" w14:textId="267E5F8D" w:rsidR="00B57A02" w:rsidRDefault="00B57A02" w:rsidP="00EC07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 applicatie </w:t>
            </w:r>
            <w:r w:rsidR="00463CCF">
              <w:t>doet succesvol reageren</w:t>
            </w:r>
            <w:r>
              <w:t>.</w:t>
            </w:r>
          </w:p>
        </w:tc>
      </w:tr>
      <w:tr w:rsidR="00B57A02" w14:paraId="570BB42B" w14:textId="77777777" w:rsidTr="00EC0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061C3E0" w14:textId="77777777" w:rsidR="00B57A02" w:rsidRDefault="00B57A02" w:rsidP="00EC07BB">
            <w:r>
              <w:t>Handelingen</w:t>
            </w:r>
          </w:p>
        </w:tc>
        <w:tc>
          <w:tcPr>
            <w:tcW w:w="4531" w:type="dxa"/>
          </w:tcPr>
          <w:p w14:paraId="21A44A29" w14:textId="31E98F1A" w:rsidR="00B57A02" w:rsidRDefault="00463CCF" w:rsidP="00B57A02">
            <w:pPr>
              <w:pStyle w:val="Lijstalinea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 gaan met z’n drieën voor de Furhat staan om deze te booten.</w:t>
            </w:r>
          </w:p>
          <w:p w14:paraId="36BDBBF2" w14:textId="39E72BB4" w:rsidR="00B57A02" w:rsidRDefault="00463CCF" w:rsidP="00B57A02">
            <w:pPr>
              <w:pStyle w:val="Lijstalinea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 beginnen de test door meerdere commando’s te geven </w:t>
            </w:r>
          </w:p>
          <w:p w14:paraId="27DFFD78" w14:textId="2192FAD8" w:rsidR="00B57A02" w:rsidRDefault="00B57A02" w:rsidP="00B57A02">
            <w:pPr>
              <w:pStyle w:val="Lijstalinea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 </w:t>
            </w:r>
            <w:r w:rsidR="00463CCF">
              <w:t>Furhat vangt en classificeerd de commandos correct op</w:t>
            </w:r>
          </w:p>
        </w:tc>
      </w:tr>
    </w:tbl>
    <w:p w14:paraId="001D15E6" w14:textId="76121032" w:rsidR="00B57A02" w:rsidRDefault="00B57A02" w:rsidP="00B34F95"/>
    <w:p w14:paraId="48FB7F2C" w14:textId="20CE3B46" w:rsidR="00A50CC6" w:rsidRPr="00B34F95" w:rsidRDefault="00A50CC6" w:rsidP="00463CCF">
      <w:pPr>
        <w:pStyle w:val="Bijschrift"/>
        <w:keepNext/>
      </w:pPr>
    </w:p>
    <w:p w14:paraId="61D3B885" w14:textId="5162BF98" w:rsidR="00B34F95" w:rsidRDefault="00463CCF" w:rsidP="00463CCF">
      <w:pPr>
        <w:pStyle w:val="Kop2"/>
        <w:numPr>
          <w:ilvl w:val="0"/>
          <w:numId w:val="0"/>
        </w:numPr>
      </w:pPr>
      <w:r>
        <w:t xml:space="preserve">3.3 </w:t>
      </w:r>
      <w:r w:rsidR="00B34F95">
        <w:t>Testresultaten</w:t>
      </w:r>
    </w:p>
    <w:p w14:paraId="500FFFC2" w14:textId="52CEF408" w:rsidR="006E5211" w:rsidRPr="006E5211" w:rsidRDefault="006E5211" w:rsidP="006E5211">
      <w:r>
        <w:t xml:space="preserve">In </w:t>
      </w:r>
      <w:r>
        <w:fldChar w:fldCharType="begin"/>
      </w:r>
      <w:r>
        <w:instrText xml:space="preserve"> REF _Ref93490089 \h </w:instrText>
      </w:r>
      <w:r>
        <w:fldChar w:fldCharType="separate"/>
      </w:r>
      <w:r w:rsidR="00310373">
        <w:t xml:space="preserve">Tabel </w:t>
      </w:r>
      <w:r w:rsidR="00310373">
        <w:rPr>
          <w:noProof/>
        </w:rPr>
        <w:t>11</w:t>
      </w:r>
      <w:r>
        <w:fldChar w:fldCharType="end"/>
      </w:r>
      <w:r>
        <w:t xml:space="preserve"> zijn de testresultaten te zien. Zoals te zien is alleen de test voor het succesvol verwerken van de data </w:t>
      </w:r>
      <w:r w:rsidR="00255BBA">
        <w:t>geslaagd. De andere tests zijn niet geslaagd, omdat de controle die voor deze tests nodig is, nog niet is geïmplementeerd.</w:t>
      </w:r>
    </w:p>
    <w:p w14:paraId="3F691BD5" w14:textId="181CCC43" w:rsidR="009D6D8A" w:rsidRDefault="009D6D8A" w:rsidP="009D6D8A">
      <w:pPr>
        <w:pStyle w:val="Bijschrift"/>
        <w:keepNext/>
      </w:pPr>
      <w:bookmarkStart w:id="1" w:name="_Ref93490089"/>
      <w:bookmarkStart w:id="2" w:name="_Ref93490086"/>
      <w:r>
        <w:t xml:space="preserve">Tabel </w:t>
      </w:r>
      <w:r>
        <w:fldChar w:fldCharType="begin"/>
      </w:r>
      <w:r>
        <w:instrText>SEQ Tabel \* ARABIC</w:instrText>
      </w:r>
      <w:r>
        <w:fldChar w:fldCharType="separate"/>
      </w:r>
      <w:r w:rsidR="00310373">
        <w:rPr>
          <w:noProof/>
        </w:rPr>
        <w:t>11</w:t>
      </w:r>
      <w:r>
        <w:fldChar w:fldCharType="end"/>
      </w:r>
      <w:bookmarkEnd w:id="1"/>
      <w:r>
        <w:t xml:space="preserve"> Testresultaten</w:t>
      </w:r>
      <w:bookmarkEnd w:id="2"/>
    </w:p>
    <w:tbl>
      <w:tblPr>
        <w:tblStyle w:val="Rastertabel4-Accent5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0400C" w14:paraId="44BF49DF" w14:textId="77777777" w:rsidTr="00104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06E77C3" w14:textId="641957B0" w:rsidR="0010400C" w:rsidRDefault="0010400C" w:rsidP="00B34F95">
            <w:r>
              <w:t>Testnaam</w:t>
            </w:r>
          </w:p>
        </w:tc>
        <w:tc>
          <w:tcPr>
            <w:tcW w:w="3021" w:type="dxa"/>
          </w:tcPr>
          <w:p w14:paraId="28F529A4" w14:textId="141EC173" w:rsidR="0010400C" w:rsidRDefault="0010400C" w:rsidP="00B34F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Daadwerkelijk resultaat</w:t>
            </w:r>
          </w:p>
        </w:tc>
        <w:tc>
          <w:tcPr>
            <w:tcW w:w="3021" w:type="dxa"/>
          </w:tcPr>
          <w:p w14:paraId="604B5316" w14:textId="372DB840" w:rsidR="0010400C" w:rsidRDefault="0010400C" w:rsidP="00B34F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Toelichting</w:t>
            </w:r>
          </w:p>
        </w:tc>
      </w:tr>
      <w:tr w:rsidR="0010400C" w14:paraId="6E173849" w14:textId="77777777" w:rsidTr="00F8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981CE1E" w14:textId="7BB4E17D" w:rsidR="0010400C" w:rsidRDefault="00463CCF" w:rsidP="00B34F95">
            <w:r>
              <w:t>Vocale test Jonge man</w:t>
            </w:r>
          </w:p>
        </w:tc>
        <w:tc>
          <w:tcPr>
            <w:tcW w:w="3021" w:type="dxa"/>
            <w:shd w:val="clear" w:color="auto" w:fill="C5E0B3" w:themeFill="accent6" w:themeFillTint="66"/>
          </w:tcPr>
          <w:p w14:paraId="03CD5A80" w14:textId="19499EB6" w:rsidR="0010400C" w:rsidRDefault="006705A5" w:rsidP="00B34F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Zoals verwacht</w:t>
            </w:r>
            <w:r w:rsidR="00643767">
              <w:t>.</w:t>
            </w:r>
          </w:p>
        </w:tc>
        <w:tc>
          <w:tcPr>
            <w:tcW w:w="3021" w:type="dxa"/>
          </w:tcPr>
          <w:p w14:paraId="78158EE1" w14:textId="4AB77BF5" w:rsidR="0010400C" w:rsidRDefault="00463CCF" w:rsidP="00B34F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Furhat pakte alle woorden correct op.</w:t>
            </w:r>
          </w:p>
        </w:tc>
      </w:tr>
      <w:tr w:rsidR="006705A5" w14:paraId="5AC4FD09" w14:textId="77777777" w:rsidTr="00850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20F2CB7" w14:textId="331BAA7C" w:rsidR="006705A5" w:rsidRDefault="00463CCF" w:rsidP="00B34F95">
            <w:r>
              <w:t>Vocale test Volwassen man</w:t>
            </w:r>
          </w:p>
        </w:tc>
        <w:tc>
          <w:tcPr>
            <w:tcW w:w="3021" w:type="dxa"/>
            <w:shd w:val="clear" w:color="auto" w:fill="C5E0B3" w:themeFill="accent6" w:themeFillTint="66"/>
          </w:tcPr>
          <w:p w14:paraId="7B334277" w14:textId="0CE8B850" w:rsidR="006705A5" w:rsidRDefault="0085083A" w:rsidP="00B34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Zoals verwacht.</w:t>
            </w:r>
          </w:p>
        </w:tc>
        <w:tc>
          <w:tcPr>
            <w:tcW w:w="3021" w:type="dxa"/>
          </w:tcPr>
          <w:p w14:paraId="7889D533" w14:textId="0A008C68" w:rsidR="006705A5" w:rsidRDefault="00463CCF" w:rsidP="00B34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 Furhat pakte alle woorden correct op</w:t>
            </w:r>
            <w:r>
              <w:t xml:space="preserve"> </w:t>
            </w:r>
            <w:r w:rsidR="0085083A">
              <w:t>er was geen verschil met de andere testen</w:t>
            </w:r>
            <w:r>
              <w:t>.</w:t>
            </w:r>
          </w:p>
        </w:tc>
      </w:tr>
      <w:tr w:rsidR="0010400C" w14:paraId="29A2D01C" w14:textId="77777777" w:rsidTr="0085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BD72DC0" w14:textId="7129254F" w:rsidR="0010400C" w:rsidRDefault="0085083A" w:rsidP="00B34F95">
            <w:r>
              <w:t>Vocale test Volwassen vrouw</w:t>
            </w:r>
          </w:p>
        </w:tc>
        <w:tc>
          <w:tcPr>
            <w:tcW w:w="3021" w:type="dxa"/>
            <w:shd w:val="clear" w:color="auto" w:fill="C5E0B3" w:themeFill="accent6" w:themeFillTint="66"/>
          </w:tcPr>
          <w:p w14:paraId="5902E183" w14:textId="4C03AFFE" w:rsidR="0010400C" w:rsidRDefault="0085083A" w:rsidP="00B34F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Zoals verwacht.</w:t>
            </w:r>
          </w:p>
        </w:tc>
        <w:tc>
          <w:tcPr>
            <w:tcW w:w="3021" w:type="dxa"/>
          </w:tcPr>
          <w:p w14:paraId="5E92325C" w14:textId="0B2DAD90" w:rsidR="0010400C" w:rsidRDefault="0085083A" w:rsidP="00B34F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Furhat pakte alle woorden correct op er was geen verschil met de andere testen.</w:t>
            </w:r>
          </w:p>
        </w:tc>
      </w:tr>
      <w:tr w:rsidR="007E4194" w14:paraId="2C93CF6C" w14:textId="77777777" w:rsidTr="00F810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6169018" w14:textId="0ADD6CAD" w:rsidR="007E4194" w:rsidRDefault="0085083A" w:rsidP="007E4194">
            <w:r>
              <w:t>Grote groep mensen test</w:t>
            </w:r>
          </w:p>
        </w:tc>
        <w:tc>
          <w:tcPr>
            <w:tcW w:w="3021" w:type="dxa"/>
            <w:shd w:val="clear" w:color="auto" w:fill="E0B7B4"/>
          </w:tcPr>
          <w:p w14:paraId="0AA2E554" w14:textId="614CA724" w:rsidR="007E4194" w:rsidRDefault="0085083A" w:rsidP="007E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 Furhat begon over zijn woorden te struikelen en bleef onzinnige zinnen vertellen</w:t>
            </w:r>
          </w:p>
        </w:tc>
        <w:tc>
          <w:tcPr>
            <w:tcW w:w="3021" w:type="dxa"/>
          </w:tcPr>
          <w:p w14:paraId="26447D9E" w14:textId="440C62B6" w:rsidR="007E4194" w:rsidRDefault="0085083A" w:rsidP="007E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 Furhat kreeg teveel commandos tegelijkertijd binnen en wilde deze allemaal proberen te beantwoorden alleen werd hij steeds onderbroken door nieuwe commandos.</w:t>
            </w:r>
          </w:p>
        </w:tc>
      </w:tr>
      <w:tr w:rsidR="007E4194" w14:paraId="11B37FE2" w14:textId="77777777" w:rsidTr="00F8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D891E7A" w14:textId="7D659CD0" w:rsidR="007E4194" w:rsidRDefault="0085083A" w:rsidP="007E4194">
            <w:r>
              <w:t>Kleine groep mensen test</w:t>
            </w:r>
          </w:p>
        </w:tc>
        <w:tc>
          <w:tcPr>
            <w:tcW w:w="3021" w:type="dxa"/>
            <w:shd w:val="clear" w:color="auto" w:fill="E0B7B4"/>
          </w:tcPr>
          <w:p w14:paraId="506309A8" w14:textId="56D2800A" w:rsidR="007E4194" w:rsidRDefault="0085083A" w:rsidP="007E4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Furhat goed 2 man op maar met 3 man was het wisselvallig. Ook was hier een soortgelijk probleem als met de grote groep dat nieuwe commandos oude antwoorden onderbrak.</w:t>
            </w:r>
          </w:p>
        </w:tc>
        <w:tc>
          <w:tcPr>
            <w:tcW w:w="3021" w:type="dxa"/>
          </w:tcPr>
          <w:p w14:paraId="02765BFC" w14:textId="48030AB7" w:rsidR="007E4194" w:rsidRDefault="0085083A" w:rsidP="007E4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Furhat kon met gemak 2 man oppakken alleen bij een derde persoon werdt het erg lastig onderscheid te maken tussen 2 en 3 man.</w:t>
            </w:r>
          </w:p>
        </w:tc>
      </w:tr>
    </w:tbl>
    <w:p w14:paraId="423CBEA2" w14:textId="1FC937F8" w:rsidR="00A339CE" w:rsidRPr="00A339CE" w:rsidRDefault="00A339CE" w:rsidP="0085083A">
      <w:pPr>
        <w:pStyle w:val="Kop2"/>
        <w:numPr>
          <w:ilvl w:val="0"/>
          <w:numId w:val="0"/>
        </w:numPr>
        <w:ind w:left="539" w:hanging="539"/>
      </w:pPr>
    </w:p>
    <w:sectPr w:rsidR="00A339CE" w:rsidRPr="00A339CE" w:rsidSect="00150996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AD6AB" w14:textId="77777777" w:rsidR="00DF4832" w:rsidRDefault="00DF4832" w:rsidP="00660516">
      <w:pPr>
        <w:spacing w:after="0" w:line="240" w:lineRule="auto"/>
      </w:pPr>
      <w:r>
        <w:separator/>
      </w:r>
    </w:p>
  </w:endnote>
  <w:endnote w:type="continuationSeparator" w:id="0">
    <w:p w14:paraId="36A1AE5E" w14:textId="77777777" w:rsidR="00DF4832" w:rsidRDefault="00DF4832" w:rsidP="00660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1"/>
    </w:tblGrid>
    <w:tr w:rsidR="00463CCF" w14:paraId="6E4FA497" w14:textId="77777777" w:rsidTr="00150996">
      <w:tc>
        <w:tcPr>
          <w:tcW w:w="3021" w:type="dxa"/>
        </w:tcPr>
        <w:p w14:paraId="668A9A55" w14:textId="27FD28FE" w:rsidR="00463CCF" w:rsidRPr="00150996" w:rsidRDefault="00463CCF" w:rsidP="00463CCF">
          <w:pPr>
            <w:pStyle w:val="Voettekst"/>
            <w:rPr>
              <w:color w:val="005BAA"/>
            </w:rPr>
          </w:pPr>
        </w:p>
      </w:tc>
    </w:tr>
  </w:tbl>
  <w:p w14:paraId="006A1C69" w14:textId="77777777" w:rsidR="00150996" w:rsidRDefault="0015099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E14A4" w14:textId="77777777" w:rsidR="00DF4832" w:rsidRDefault="00DF4832" w:rsidP="00660516">
      <w:pPr>
        <w:spacing w:after="0" w:line="240" w:lineRule="auto"/>
      </w:pPr>
      <w:r>
        <w:separator/>
      </w:r>
    </w:p>
  </w:footnote>
  <w:footnote w:type="continuationSeparator" w:id="0">
    <w:p w14:paraId="5B0DF6EA" w14:textId="77777777" w:rsidR="00DF4832" w:rsidRDefault="00DF4832" w:rsidP="006605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BECCC" w14:textId="43FFDB36" w:rsidR="00660516" w:rsidRPr="00660516" w:rsidRDefault="00660516" w:rsidP="00463CCF">
    <w:pPr>
      <w:pStyle w:val="Koptekst"/>
      <w:tabs>
        <w:tab w:val="clear" w:pos="9072"/>
        <w:tab w:val="left" w:pos="7044"/>
      </w:tabs>
      <w:rPr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C98"/>
    <w:multiLevelType w:val="hybridMultilevel"/>
    <w:tmpl w:val="EA9849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15820"/>
    <w:multiLevelType w:val="hybridMultilevel"/>
    <w:tmpl w:val="3B1AB2B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E6DB2"/>
    <w:multiLevelType w:val="hybridMultilevel"/>
    <w:tmpl w:val="38209F5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941FB"/>
    <w:multiLevelType w:val="hybridMultilevel"/>
    <w:tmpl w:val="EA9849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B117A"/>
    <w:multiLevelType w:val="hybridMultilevel"/>
    <w:tmpl w:val="52B8F7D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575AA"/>
    <w:multiLevelType w:val="hybridMultilevel"/>
    <w:tmpl w:val="EA9849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43FCA"/>
    <w:multiLevelType w:val="hybridMultilevel"/>
    <w:tmpl w:val="EA98492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F01483"/>
    <w:multiLevelType w:val="hybridMultilevel"/>
    <w:tmpl w:val="4C5A8C2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1448D7"/>
    <w:multiLevelType w:val="hybridMultilevel"/>
    <w:tmpl w:val="41C0B91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8A6F5C"/>
    <w:multiLevelType w:val="hybridMultilevel"/>
    <w:tmpl w:val="EA9849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8314E"/>
    <w:multiLevelType w:val="hybridMultilevel"/>
    <w:tmpl w:val="EA9849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E81542"/>
    <w:multiLevelType w:val="hybridMultilevel"/>
    <w:tmpl w:val="EA9849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621C8"/>
    <w:multiLevelType w:val="hybridMultilevel"/>
    <w:tmpl w:val="47D059C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0E5B2F"/>
    <w:multiLevelType w:val="hybridMultilevel"/>
    <w:tmpl w:val="EA9849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F156E2"/>
    <w:multiLevelType w:val="hybridMultilevel"/>
    <w:tmpl w:val="EA9849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6F342D"/>
    <w:multiLevelType w:val="hybridMultilevel"/>
    <w:tmpl w:val="AC14271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0A15C7"/>
    <w:multiLevelType w:val="hybridMultilevel"/>
    <w:tmpl w:val="EA9849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F70542"/>
    <w:multiLevelType w:val="hybridMultilevel"/>
    <w:tmpl w:val="EA9849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4D7DE6"/>
    <w:multiLevelType w:val="multilevel"/>
    <w:tmpl w:val="7E4A4410"/>
    <w:lvl w:ilvl="0">
      <w:start w:val="1"/>
      <w:numFmt w:val="decimal"/>
      <w:pStyle w:val="Kop1"/>
      <w:lvlText w:val="%1."/>
      <w:lvlJc w:val="left"/>
      <w:pPr>
        <w:tabs>
          <w:tab w:val="num" w:pos="539"/>
        </w:tabs>
        <w:ind w:left="539" w:hanging="539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tabs>
          <w:tab w:val="num" w:pos="5784"/>
        </w:tabs>
        <w:ind w:left="5784" w:hanging="539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tabs>
          <w:tab w:val="num" w:pos="539"/>
        </w:tabs>
        <w:ind w:left="539" w:hanging="539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7F6524F9"/>
    <w:multiLevelType w:val="hybridMultilevel"/>
    <w:tmpl w:val="EA9849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28201">
    <w:abstractNumId w:val="7"/>
  </w:num>
  <w:num w:numId="2" w16cid:durableId="131294856">
    <w:abstractNumId w:val="18"/>
  </w:num>
  <w:num w:numId="3" w16cid:durableId="972953088">
    <w:abstractNumId w:val="1"/>
  </w:num>
  <w:num w:numId="4" w16cid:durableId="501552096">
    <w:abstractNumId w:val="2"/>
  </w:num>
  <w:num w:numId="5" w16cid:durableId="2044355563">
    <w:abstractNumId w:val="4"/>
  </w:num>
  <w:num w:numId="6" w16cid:durableId="32730849">
    <w:abstractNumId w:val="15"/>
  </w:num>
  <w:num w:numId="7" w16cid:durableId="36660480">
    <w:abstractNumId w:val="8"/>
  </w:num>
  <w:num w:numId="8" w16cid:durableId="1239514614">
    <w:abstractNumId w:val="12"/>
  </w:num>
  <w:num w:numId="9" w16cid:durableId="351953372">
    <w:abstractNumId w:val="6"/>
  </w:num>
  <w:num w:numId="10" w16cid:durableId="127018919">
    <w:abstractNumId w:val="3"/>
  </w:num>
  <w:num w:numId="11" w16cid:durableId="1152334168">
    <w:abstractNumId w:val="10"/>
  </w:num>
  <w:num w:numId="12" w16cid:durableId="464931935">
    <w:abstractNumId w:val="9"/>
  </w:num>
  <w:num w:numId="13" w16cid:durableId="385763668">
    <w:abstractNumId w:val="16"/>
  </w:num>
  <w:num w:numId="14" w16cid:durableId="298609556">
    <w:abstractNumId w:val="11"/>
  </w:num>
  <w:num w:numId="15" w16cid:durableId="257641071">
    <w:abstractNumId w:val="19"/>
  </w:num>
  <w:num w:numId="16" w16cid:durableId="2047829163">
    <w:abstractNumId w:val="5"/>
  </w:num>
  <w:num w:numId="17" w16cid:durableId="2022389751">
    <w:abstractNumId w:val="17"/>
  </w:num>
  <w:num w:numId="18" w16cid:durableId="666981661">
    <w:abstractNumId w:val="13"/>
  </w:num>
  <w:num w:numId="19" w16cid:durableId="1925331584">
    <w:abstractNumId w:val="14"/>
  </w:num>
  <w:num w:numId="20" w16cid:durableId="185318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8F"/>
    <w:rsid w:val="00006D87"/>
    <w:rsid w:val="00007FAA"/>
    <w:rsid w:val="00022000"/>
    <w:rsid w:val="00052E98"/>
    <w:rsid w:val="000550B0"/>
    <w:rsid w:val="00060163"/>
    <w:rsid w:val="00063FB7"/>
    <w:rsid w:val="00077098"/>
    <w:rsid w:val="00081FA6"/>
    <w:rsid w:val="000A3863"/>
    <w:rsid w:val="000A6AD6"/>
    <w:rsid w:val="000B112F"/>
    <w:rsid w:val="000C0E10"/>
    <w:rsid w:val="000C52EC"/>
    <w:rsid w:val="000D32FD"/>
    <w:rsid w:val="000E31B6"/>
    <w:rsid w:val="0010214C"/>
    <w:rsid w:val="0010400C"/>
    <w:rsid w:val="00106E52"/>
    <w:rsid w:val="00113C03"/>
    <w:rsid w:val="00120E25"/>
    <w:rsid w:val="00130307"/>
    <w:rsid w:val="00133567"/>
    <w:rsid w:val="00145A22"/>
    <w:rsid w:val="00146D9D"/>
    <w:rsid w:val="00150996"/>
    <w:rsid w:val="00160E3F"/>
    <w:rsid w:val="001728CD"/>
    <w:rsid w:val="0017739E"/>
    <w:rsid w:val="001875FC"/>
    <w:rsid w:val="001A0F34"/>
    <w:rsid w:val="001B1E47"/>
    <w:rsid w:val="001D5FDF"/>
    <w:rsid w:val="001E0826"/>
    <w:rsid w:val="001F32CC"/>
    <w:rsid w:val="002045D1"/>
    <w:rsid w:val="002070CE"/>
    <w:rsid w:val="00250E38"/>
    <w:rsid w:val="00255BBA"/>
    <w:rsid w:val="00260401"/>
    <w:rsid w:val="00265BF1"/>
    <w:rsid w:val="00294A0E"/>
    <w:rsid w:val="002A6EFF"/>
    <w:rsid w:val="002B0FA9"/>
    <w:rsid w:val="002C6FA6"/>
    <w:rsid w:val="002F6608"/>
    <w:rsid w:val="00310373"/>
    <w:rsid w:val="003159A7"/>
    <w:rsid w:val="00321FC0"/>
    <w:rsid w:val="003257C3"/>
    <w:rsid w:val="003260F2"/>
    <w:rsid w:val="00334142"/>
    <w:rsid w:val="003616C1"/>
    <w:rsid w:val="003E4B12"/>
    <w:rsid w:val="003E72D4"/>
    <w:rsid w:val="00400F1B"/>
    <w:rsid w:val="00401DE3"/>
    <w:rsid w:val="0041138C"/>
    <w:rsid w:val="00424031"/>
    <w:rsid w:val="00426F77"/>
    <w:rsid w:val="00432AF4"/>
    <w:rsid w:val="00434319"/>
    <w:rsid w:val="00445042"/>
    <w:rsid w:val="0046341B"/>
    <w:rsid w:val="00463CCF"/>
    <w:rsid w:val="00477A5D"/>
    <w:rsid w:val="00480500"/>
    <w:rsid w:val="00497E4E"/>
    <w:rsid w:val="004A3979"/>
    <w:rsid w:val="004B6508"/>
    <w:rsid w:val="004D3574"/>
    <w:rsid w:val="004E0C71"/>
    <w:rsid w:val="004E78B9"/>
    <w:rsid w:val="004F6E97"/>
    <w:rsid w:val="00501C72"/>
    <w:rsid w:val="005165D0"/>
    <w:rsid w:val="005275C8"/>
    <w:rsid w:val="0053102C"/>
    <w:rsid w:val="00534833"/>
    <w:rsid w:val="00535A17"/>
    <w:rsid w:val="005620A1"/>
    <w:rsid w:val="005633BD"/>
    <w:rsid w:val="00563BF0"/>
    <w:rsid w:val="005650FF"/>
    <w:rsid w:val="00586573"/>
    <w:rsid w:val="00594AA4"/>
    <w:rsid w:val="005A05BD"/>
    <w:rsid w:val="005B2E0D"/>
    <w:rsid w:val="005C3C67"/>
    <w:rsid w:val="005C404B"/>
    <w:rsid w:val="005D10C8"/>
    <w:rsid w:val="005E0AD8"/>
    <w:rsid w:val="0062266E"/>
    <w:rsid w:val="0063174E"/>
    <w:rsid w:val="006403A0"/>
    <w:rsid w:val="00643767"/>
    <w:rsid w:val="00650DC8"/>
    <w:rsid w:val="00651E03"/>
    <w:rsid w:val="00660516"/>
    <w:rsid w:val="006659C7"/>
    <w:rsid w:val="006705A5"/>
    <w:rsid w:val="006902C2"/>
    <w:rsid w:val="0069386D"/>
    <w:rsid w:val="006B26E0"/>
    <w:rsid w:val="006C0F22"/>
    <w:rsid w:val="006C3B06"/>
    <w:rsid w:val="006C71A5"/>
    <w:rsid w:val="006D438B"/>
    <w:rsid w:val="006D46A9"/>
    <w:rsid w:val="006E5211"/>
    <w:rsid w:val="0072133B"/>
    <w:rsid w:val="00722798"/>
    <w:rsid w:val="007266CA"/>
    <w:rsid w:val="00733D11"/>
    <w:rsid w:val="007536D4"/>
    <w:rsid w:val="0075503E"/>
    <w:rsid w:val="00766E25"/>
    <w:rsid w:val="00776319"/>
    <w:rsid w:val="0078186D"/>
    <w:rsid w:val="00782D69"/>
    <w:rsid w:val="00783CBE"/>
    <w:rsid w:val="00791D62"/>
    <w:rsid w:val="00794FF1"/>
    <w:rsid w:val="007A6A35"/>
    <w:rsid w:val="007B405F"/>
    <w:rsid w:val="007B528D"/>
    <w:rsid w:val="007C0F4B"/>
    <w:rsid w:val="007C2222"/>
    <w:rsid w:val="007C614E"/>
    <w:rsid w:val="007C6F33"/>
    <w:rsid w:val="007D4D4E"/>
    <w:rsid w:val="007E4194"/>
    <w:rsid w:val="007E5858"/>
    <w:rsid w:val="007E607A"/>
    <w:rsid w:val="00814C6F"/>
    <w:rsid w:val="0081596B"/>
    <w:rsid w:val="00826C0E"/>
    <w:rsid w:val="0085083A"/>
    <w:rsid w:val="00883826"/>
    <w:rsid w:val="008844CD"/>
    <w:rsid w:val="00885349"/>
    <w:rsid w:val="00885930"/>
    <w:rsid w:val="008A1BDE"/>
    <w:rsid w:val="008B1AAB"/>
    <w:rsid w:val="008B1D0C"/>
    <w:rsid w:val="008C69AF"/>
    <w:rsid w:val="008E0110"/>
    <w:rsid w:val="008E0494"/>
    <w:rsid w:val="00940760"/>
    <w:rsid w:val="00941D58"/>
    <w:rsid w:val="00946902"/>
    <w:rsid w:val="00952FCB"/>
    <w:rsid w:val="0095789B"/>
    <w:rsid w:val="009606D4"/>
    <w:rsid w:val="009642CA"/>
    <w:rsid w:val="00981247"/>
    <w:rsid w:val="00983AA6"/>
    <w:rsid w:val="00990C68"/>
    <w:rsid w:val="00992C6E"/>
    <w:rsid w:val="009A4B41"/>
    <w:rsid w:val="009A6348"/>
    <w:rsid w:val="009B3BC7"/>
    <w:rsid w:val="009C1ABC"/>
    <w:rsid w:val="009D6D8A"/>
    <w:rsid w:val="009E5F88"/>
    <w:rsid w:val="00A123E1"/>
    <w:rsid w:val="00A13A6D"/>
    <w:rsid w:val="00A17C70"/>
    <w:rsid w:val="00A24C8A"/>
    <w:rsid w:val="00A2668E"/>
    <w:rsid w:val="00A3344F"/>
    <w:rsid w:val="00A339CE"/>
    <w:rsid w:val="00A42B96"/>
    <w:rsid w:val="00A50CC6"/>
    <w:rsid w:val="00A81C43"/>
    <w:rsid w:val="00A9082F"/>
    <w:rsid w:val="00A94D4C"/>
    <w:rsid w:val="00A96583"/>
    <w:rsid w:val="00A97FC7"/>
    <w:rsid w:val="00AA3395"/>
    <w:rsid w:val="00AA5A04"/>
    <w:rsid w:val="00AA7B9C"/>
    <w:rsid w:val="00AC5CA0"/>
    <w:rsid w:val="00AC7691"/>
    <w:rsid w:val="00B03BA1"/>
    <w:rsid w:val="00B04B02"/>
    <w:rsid w:val="00B102AE"/>
    <w:rsid w:val="00B301DB"/>
    <w:rsid w:val="00B34DD4"/>
    <w:rsid w:val="00B34F95"/>
    <w:rsid w:val="00B46EEE"/>
    <w:rsid w:val="00B57A02"/>
    <w:rsid w:val="00B72107"/>
    <w:rsid w:val="00B948BD"/>
    <w:rsid w:val="00BA025F"/>
    <w:rsid w:val="00BA0FF9"/>
    <w:rsid w:val="00BA230A"/>
    <w:rsid w:val="00BA3D89"/>
    <w:rsid w:val="00BB7EE0"/>
    <w:rsid w:val="00BC587E"/>
    <w:rsid w:val="00BD11F5"/>
    <w:rsid w:val="00BD2219"/>
    <w:rsid w:val="00BD3CAC"/>
    <w:rsid w:val="00C05472"/>
    <w:rsid w:val="00C0638C"/>
    <w:rsid w:val="00C35E45"/>
    <w:rsid w:val="00C3668F"/>
    <w:rsid w:val="00C47352"/>
    <w:rsid w:val="00C60499"/>
    <w:rsid w:val="00C75FE8"/>
    <w:rsid w:val="00C762DF"/>
    <w:rsid w:val="00C825C6"/>
    <w:rsid w:val="00C853D1"/>
    <w:rsid w:val="00C939F2"/>
    <w:rsid w:val="00C955B1"/>
    <w:rsid w:val="00CB401B"/>
    <w:rsid w:val="00CC46F1"/>
    <w:rsid w:val="00CD13E4"/>
    <w:rsid w:val="00D127C5"/>
    <w:rsid w:val="00D14FFB"/>
    <w:rsid w:val="00D63DC1"/>
    <w:rsid w:val="00D66FAC"/>
    <w:rsid w:val="00D73D4E"/>
    <w:rsid w:val="00D91FCF"/>
    <w:rsid w:val="00DA1332"/>
    <w:rsid w:val="00DA3EBB"/>
    <w:rsid w:val="00DA6E50"/>
    <w:rsid w:val="00DB2AC9"/>
    <w:rsid w:val="00DB2F1F"/>
    <w:rsid w:val="00DB4BCE"/>
    <w:rsid w:val="00DB5AB9"/>
    <w:rsid w:val="00DB782D"/>
    <w:rsid w:val="00DC0304"/>
    <w:rsid w:val="00DE0483"/>
    <w:rsid w:val="00DF4832"/>
    <w:rsid w:val="00E000B0"/>
    <w:rsid w:val="00E16F0F"/>
    <w:rsid w:val="00E24C07"/>
    <w:rsid w:val="00E3028C"/>
    <w:rsid w:val="00E31BA4"/>
    <w:rsid w:val="00E343C3"/>
    <w:rsid w:val="00E42B32"/>
    <w:rsid w:val="00E60272"/>
    <w:rsid w:val="00E610BD"/>
    <w:rsid w:val="00E772B3"/>
    <w:rsid w:val="00E939C3"/>
    <w:rsid w:val="00E94C19"/>
    <w:rsid w:val="00EA06F5"/>
    <w:rsid w:val="00EA0F26"/>
    <w:rsid w:val="00EA6454"/>
    <w:rsid w:val="00EB10DE"/>
    <w:rsid w:val="00ED64A7"/>
    <w:rsid w:val="00ED7B9D"/>
    <w:rsid w:val="00EE2025"/>
    <w:rsid w:val="00EF79B5"/>
    <w:rsid w:val="00F047A0"/>
    <w:rsid w:val="00F0672D"/>
    <w:rsid w:val="00F12BAC"/>
    <w:rsid w:val="00F167BD"/>
    <w:rsid w:val="00F267D6"/>
    <w:rsid w:val="00F45F71"/>
    <w:rsid w:val="00F50E4D"/>
    <w:rsid w:val="00F63D56"/>
    <w:rsid w:val="00F63DE7"/>
    <w:rsid w:val="00F6698F"/>
    <w:rsid w:val="00F81030"/>
    <w:rsid w:val="00F93D44"/>
    <w:rsid w:val="00FA7A45"/>
    <w:rsid w:val="00FC0AEE"/>
    <w:rsid w:val="00FD690F"/>
    <w:rsid w:val="5CC0B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FD255E"/>
  <w15:chartTrackingRefBased/>
  <w15:docId w15:val="{11ADA988-5BB2-4E62-90B4-DD21EE92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50CC6"/>
    <w:rPr>
      <w:rFonts w:ascii="Constantia" w:hAnsi="Constantia" w:cstheme="minorHAnsi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334142"/>
    <w:pPr>
      <w:keepNext/>
      <w:keepLines/>
      <w:numPr>
        <w:numId w:val="2"/>
      </w:numPr>
      <w:spacing w:before="480" w:after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34142"/>
    <w:pPr>
      <w:keepNext/>
      <w:keepLines/>
      <w:numPr>
        <w:ilvl w:val="1"/>
        <w:numId w:val="2"/>
      </w:numPr>
      <w:tabs>
        <w:tab w:val="clear" w:pos="5784"/>
        <w:tab w:val="num" w:pos="539"/>
      </w:tabs>
      <w:spacing w:before="160" w:after="120"/>
      <w:ind w:left="539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948BD"/>
    <w:pPr>
      <w:keepNext/>
      <w:keepLines/>
      <w:numPr>
        <w:ilvl w:val="2"/>
        <w:numId w:val="2"/>
      </w:numPr>
      <w:spacing w:before="40" w:after="0"/>
      <w:outlineLvl w:val="2"/>
    </w:pPr>
    <w:rPr>
      <w:rFonts w:eastAsiaTheme="majorEastAsia" w:cstheme="majorBidi"/>
      <w:b/>
      <w:color w:val="000000" w:themeColor="tex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948BD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948BD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948B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948B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948B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948B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6605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60516"/>
    <w:rPr>
      <w:rFonts w:cstheme="minorHAnsi"/>
      <w:sz w:val="24"/>
      <w:szCs w:val="24"/>
    </w:rPr>
  </w:style>
  <w:style w:type="paragraph" w:styleId="Voettekst">
    <w:name w:val="footer"/>
    <w:basedOn w:val="Standaard"/>
    <w:link w:val="VoettekstChar"/>
    <w:uiPriority w:val="99"/>
    <w:unhideWhenUsed/>
    <w:rsid w:val="006605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60516"/>
    <w:rPr>
      <w:rFonts w:cstheme="minorHAnsi"/>
      <w:sz w:val="24"/>
      <w:szCs w:val="24"/>
    </w:rPr>
  </w:style>
  <w:style w:type="table" w:styleId="Tabelraster">
    <w:name w:val="Table Grid"/>
    <w:basedOn w:val="Standaardtabel"/>
    <w:uiPriority w:val="59"/>
    <w:rsid w:val="00150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334142"/>
    <w:rPr>
      <w:rFonts w:ascii="Constantia" w:eastAsiaTheme="majorEastAsia" w:hAnsi="Constantia" w:cstheme="majorBidi"/>
      <w:b/>
      <w:color w:val="000000" w:themeColor="text1"/>
      <w:sz w:val="2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34142"/>
    <w:rPr>
      <w:rFonts w:ascii="Constantia" w:eastAsiaTheme="majorEastAsia" w:hAnsi="Constantia" w:cstheme="majorBidi"/>
      <w:b/>
      <w:color w:val="000000" w:themeColor="text1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948BD"/>
    <w:rPr>
      <w:rFonts w:ascii="Constantia" w:eastAsiaTheme="majorEastAsia" w:hAnsi="Constantia" w:cstheme="majorBidi"/>
      <w:b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948BD"/>
    <w:rPr>
      <w:rFonts w:asciiTheme="majorHAnsi" w:eastAsiaTheme="majorEastAsia" w:hAnsiTheme="majorHAnsi" w:cstheme="majorBidi"/>
      <w:i/>
      <w:iCs/>
      <w:color w:val="2F5496" w:themeColor="accent1" w:themeShade="BF"/>
      <w:szCs w:val="24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948BD"/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948B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948BD"/>
    <w:rPr>
      <w:rFonts w:asciiTheme="majorHAnsi" w:eastAsiaTheme="majorEastAsia" w:hAnsiTheme="majorHAnsi" w:cstheme="majorBidi"/>
      <w:i/>
      <w:iCs/>
      <w:color w:val="1F3763" w:themeColor="accent1" w:themeShade="7F"/>
      <w:szCs w:val="24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948B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948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B948BD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sz w:val="32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B948BD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B948BD"/>
    <w:rPr>
      <w:color w:val="0563C1" w:themeColor="hyperlink"/>
      <w:u w:val="single"/>
    </w:rPr>
  </w:style>
  <w:style w:type="table" w:styleId="Lijsttabel4-Accent1">
    <w:name w:val="List Table 4 Accent 1"/>
    <w:basedOn w:val="Standaardtabel"/>
    <w:uiPriority w:val="49"/>
    <w:rsid w:val="00334142"/>
    <w:pPr>
      <w:spacing w:after="0" w:line="240" w:lineRule="auto"/>
    </w:pPr>
    <w:rPr>
      <w:rFonts w:ascii="Verdana" w:eastAsia="Calibri" w:hAnsi="Verdana" w:cs="Arial"/>
      <w:sz w:val="20"/>
      <w:szCs w:val="20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ijschrift">
    <w:name w:val="caption"/>
    <w:basedOn w:val="Standaard"/>
    <w:next w:val="Standaard"/>
    <w:uiPriority w:val="35"/>
    <w:unhideWhenUsed/>
    <w:qFormat/>
    <w:rsid w:val="00334142"/>
    <w:pPr>
      <w:spacing w:after="200" w:line="240" w:lineRule="auto"/>
    </w:pPr>
    <w:rPr>
      <w:rFonts w:eastAsia="Calibri" w:cs="Times New Roman"/>
      <w:i/>
      <w:iCs/>
      <w:color w:val="44546A" w:themeColor="text2"/>
      <w:sz w:val="18"/>
      <w:szCs w:val="18"/>
    </w:rPr>
  </w:style>
  <w:style w:type="table" w:styleId="Lijsttabel4-Accent5">
    <w:name w:val="List Table 4 Accent 5"/>
    <w:basedOn w:val="Standaardtabel"/>
    <w:uiPriority w:val="49"/>
    <w:rsid w:val="0033414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Huisstijl-Gegevens">
    <w:name w:val="Huisstijl-Gegevens"/>
    <w:basedOn w:val="Standaard"/>
    <w:rsid w:val="00334142"/>
    <w:pPr>
      <w:spacing w:after="0" w:line="280" w:lineRule="atLeast"/>
    </w:pPr>
    <w:rPr>
      <w:rFonts w:eastAsia="Calibri" w:cs="Times New Roman"/>
      <w:noProof/>
      <w:szCs w:val="20"/>
    </w:rPr>
  </w:style>
  <w:style w:type="paragraph" w:styleId="Lijstalinea">
    <w:name w:val="List Paragraph"/>
    <w:basedOn w:val="Standaard"/>
    <w:uiPriority w:val="34"/>
    <w:qFormat/>
    <w:rsid w:val="00EF79B5"/>
    <w:pPr>
      <w:ind w:left="720"/>
      <w:contextualSpacing/>
    </w:pPr>
  </w:style>
  <w:style w:type="paragraph" w:styleId="Bibliografie">
    <w:name w:val="Bibliography"/>
    <w:basedOn w:val="Standaard"/>
    <w:next w:val="Standaard"/>
    <w:uiPriority w:val="37"/>
    <w:unhideWhenUsed/>
    <w:rsid w:val="001B1E47"/>
  </w:style>
  <w:style w:type="paragraph" w:styleId="Normaalweb">
    <w:name w:val="Normal (Web)"/>
    <w:basedOn w:val="Standaard"/>
    <w:uiPriority w:val="99"/>
    <w:unhideWhenUsed/>
    <w:rsid w:val="001B1E4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lang w:val="en-US"/>
    </w:rPr>
  </w:style>
  <w:style w:type="paragraph" w:styleId="Geenafstand">
    <w:name w:val="No Spacing"/>
    <w:uiPriority w:val="1"/>
    <w:qFormat/>
    <w:rsid w:val="001B1E47"/>
    <w:pPr>
      <w:spacing w:after="0" w:line="240" w:lineRule="auto"/>
    </w:pPr>
    <w:rPr>
      <w:rFonts w:ascii="Constantia" w:hAnsi="Constantia" w:cstheme="minorHAnsi"/>
      <w:szCs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1B1E47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B1E47"/>
    <w:pPr>
      <w:spacing w:after="100"/>
      <w:ind w:left="440"/>
    </w:pPr>
  </w:style>
  <w:style w:type="table" w:styleId="Rastertabel4-Accent5">
    <w:name w:val="Grid Table 4 Accent 5"/>
    <w:basedOn w:val="Standaardtabel"/>
    <w:uiPriority w:val="49"/>
    <w:rsid w:val="00052E9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astertabel4-Accent6">
    <w:name w:val="Grid Table 4 Accent 6"/>
    <w:basedOn w:val="Standaardtabel"/>
    <w:uiPriority w:val="49"/>
    <w:rsid w:val="005633B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astertabel5donker-Accent6">
    <w:name w:val="Grid Table 5 Dark Accent 6"/>
    <w:basedOn w:val="Standaardtabel"/>
    <w:uiPriority w:val="50"/>
    <w:rsid w:val="005633B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C4735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estanden\Documenten\Aangepaste%20Office-sjablonen\Lectoraat%20Data%20Intelligence%20template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Mar20</b:Tag>
    <b:SourceType>InternetSite</b:SourceType>
    <b:Guid>{338135B8-317E-406F-A51D-230901CCECC9}</b:Guid>
    <b:Author>
      <b:Author>
        <b:NameList>
          <b:Person>
            <b:Last>Schmitz</b:Last>
            <b:First>Marcel</b:First>
          </b:Person>
        </b:NameList>
      </b:Author>
    </b:Author>
    <b:Title>Demonstration and explanation video of FoLA2 (Fellowship of Learning Activity and Analytics</b:Title>
    <b:Year>2020</b:Year>
    <b:InternetSiteTitle>YouTube</b:InternetSiteTitle>
    <b:Month>maart</b:Month>
    <b:Day>25</b:Day>
    <b:URL>https://www.youtube.com/watch?v=fLz5dE4g81k</b:URL>
    <b:RefOrder>1</b:RefOrder>
  </b:Source>
  <b:Source>
    <b:Tag>Aga11</b:Tag>
    <b:SourceType>InternetSite</b:SourceType>
    <b:Guid>{648B0D6D-48D8-40EC-8F46-E800BD1A2334}</b:Guid>
    <b:Author>
      <b:Author>
        <b:NameList>
          <b:Person>
            <b:Last>Bojko</b:Last>
            <b:First>Aga</b:First>
          </b:Person>
        </b:NameList>
      </b:Author>
    </b:Author>
    <b:Title>The Most Precise (or Most Accurate?) Eye Tracker</b:Title>
    <b:InternetSiteTitle>Growth from Knowledge</b:InternetSiteTitle>
    <b:Year>2011</b:Year>
    <b:Month>mei</b:Month>
    <b:Day>18</b:Day>
    <b:URL>https://www.gfk.com/blog/2011/05/the-most-precise-or-most-accurate-eye-tracker</b:URL>
    <b:RefOrder>2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18C1F1FE25A40809509D36C652F54" ma:contentTypeVersion="13" ma:contentTypeDescription="Create a new document." ma:contentTypeScope="" ma:versionID="d49d301dcbe728a4f2d8058e3e99c4aa">
  <xsd:schema xmlns:xsd="http://www.w3.org/2001/XMLSchema" xmlns:xs="http://www.w3.org/2001/XMLSchema" xmlns:p="http://schemas.microsoft.com/office/2006/metadata/properties" xmlns:ns3="8ca987f9-0f78-4c90-be53-70bdd977eb5b" xmlns:ns4="d2db3469-898c-41eb-b505-bff21ecf1308" targetNamespace="http://schemas.microsoft.com/office/2006/metadata/properties" ma:root="true" ma:fieldsID="b83648d2af99213d3b1619b29c6480db" ns3:_="" ns4:_="">
    <xsd:import namespace="8ca987f9-0f78-4c90-be53-70bdd977eb5b"/>
    <xsd:import namespace="d2db3469-898c-41eb-b505-bff21ecf13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987f9-0f78-4c90-be53-70bdd977e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db3469-898c-41eb-b505-bff21ecf13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4FB206-6D63-4AEB-B8B7-3E32D6A1D9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BB6D57-8C3D-42F5-89C0-1872E67B19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FA2021-B3B6-420F-9E3C-AFFF9EB2DF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8B26B-9FB1-45EB-AEA5-384F1BA3AD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a987f9-0f78-4c90-be53-70bdd977eb5b"/>
    <ds:schemaRef ds:uri="d2db3469-898c-41eb-b505-bff21ecf1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Lectoraat Data Intelligence template.dotx</Template>
  <TotalTime>8</TotalTime>
  <Pages>5</Pages>
  <Words>786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Alberts</dc:creator>
  <cp:keywords/>
  <dc:description/>
  <cp:lastModifiedBy>Philip (P.M.J.) Somers</cp:lastModifiedBy>
  <cp:revision>2</cp:revision>
  <cp:lastPrinted>2022-01-26T14:19:00Z</cp:lastPrinted>
  <dcterms:created xsi:type="dcterms:W3CDTF">2026-06-06T23:37:00Z</dcterms:created>
  <dcterms:modified xsi:type="dcterms:W3CDTF">2026-06-06T23:37:00Z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0x0101005B518C1F1FE25A40809509D36C652F54</vt:lpwstr>
  </property>
</Properties>
</file>